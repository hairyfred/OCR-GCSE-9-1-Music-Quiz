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7EB" w:rsidRDefault="000B47EC" w:rsidP="004B536C">
      <w:pPr>
        <w:pStyle w:val="Subheading1"/>
        <w:spacing w:before="0"/>
      </w:pPr>
      <w:bookmarkStart w:id="0" w:name="_Toc535494764"/>
      <w:r>
        <w:t>Task completed:</w:t>
      </w:r>
      <w:bookmarkEnd w:id="0"/>
    </w:p>
    <w:p w:rsidR="00263CD1" w:rsidRPr="005E6B0E" w:rsidRDefault="00263CD1" w:rsidP="005E6B0E">
      <w:pPr>
        <w:tabs>
          <w:tab w:val="left" w:pos="3544"/>
        </w:tabs>
        <w:spacing w:after="0" w:line="240" w:lineRule="auto"/>
        <w:rPr>
          <w:b/>
          <w:sz w:val="16"/>
          <w:szCs w:val="16"/>
        </w:rPr>
      </w:pPr>
    </w:p>
    <w:tbl>
      <w:tblPr>
        <w:tblStyle w:val="TableGrid"/>
        <w:tblW w:w="0" w:type="auto"/>
        <w:tblInd w:w="108" w:type="dxa"/>
        <w:tblBorders>
          <w:top w:val="single" w:sz="4" w:space="0" w:color="3C819A"/>
          <w:left w:val="single" w:sz="4" w:space="0" w:color="3C819A"/>
          <w:bottom w:val="single" w:sz="4" w:space="0" w:color="3C819A"/>
          <w:right w:val="single" w:sz="4" w:space="0" w:color="3C819A"/>
          <w:insideH w:val="single" w:sz="4" w:space="0" w:color="3C819A"/>
          <w:insideV w:val="single" w:sz="4" w:space="0" w:color="3C819A"/>
        </w:tblBorders>
        <w:tblLook w:val="04A0" w:firstRow="1" w:lastRow="0" w:firstColumn="1" w:lastColumn="0" w:noHBand="0" w:noVBand="1"/>
      </w:tblPr>
      <w:tblGrid>
        <w:gridCol w:w="4784"/>
        <w:gridCol w:w="4889"/>
      </w:tblGrid>
      <w:tr w:rsidR="006A3CF4" w:rsidTr="005E6B0E">
        <w:trPr>
          <w:trHeight w:hRule="exact" w:val="284"/>
          <w:tblHeader/>
        </w:trPr>
        <w:tc>
          <w:tcPr>
            <w:tcW w:w="4890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started</w:t>
            </w:r>
          </w:p>
        </w:tc>
        <w:tc>
          <w:tcPr>
            <w:tcW w:w="4999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completed</w:t>
            </w:r>
          </w:p>
        </w:tc>
      </w:tr>
      <w:tr w:rsidR="006A3CF4" w:rsidTr="005E6B0E">
        <w:trPr>
          <w:trHeight w:hRule="exact" w:val="551"/>
          <w:tblHeader/>
        </w:trPr>
        <w:tc>
          <w:tcPr>
            <w:tcW w:w="4890" w:type="dxa"/>
            <w:tcBorders>
              <w:top w:val="single" w:sz="4" w:space="0" w:color="3C819A"/>
            </w:tcBorders>
          </w:tcPr>
          <w:p w:rsidR="006A3CF4" w:rsidRDefault="00997BCA" w:rsidP="000B47EC">
            <w:r>
              <w:t>03/05/2019</w:t>
            </w:r>
          </w:p>
        </w:tc>
        <w:tc>
          <w:tcPr>
            <w:tcW w:w="4999" w:type="dxa"/>
            <w:tcBorders>
              <w:top w:val="single" w:sz="4" w:space="0" w:color="3C819A"/>
            </w:tcBorders>
          </w:tcPr>
          <w:p w:rsidR="006A3CF4" w:rsidRDefault="006E5994" w:rsidP="000B47EC">
            <w:r>
              <w:t>03/12/2019</w:t>
            </w:r>
          </w:p>
        </w:tc>
      </w:tr>
    </w:tbl>
    <w:p w:rsidR="004B536C" w:rsidRDefault="004B536C" w:rsidP="00F557EB"/>
    <w:sdt>
      <w:sdtPr>
        <w:rPr>
          <w:rFonts w:ascii="Arial" w:eastAsia="Calibri" w:hAnsi="Arial" w:cs="Times New Roman"/>
          <w:b w:val="0"/>
          <w:bCs w:val="0"/>
          <w:color w:val="auto"/>
          <w:sz w:val="22"/>
          <w:szCs w:val="22"/>
          <w:lang w:val="en-GB" w:eastAsia="en-US"/>
        </w:rPr>
        <w:id w:val="4983896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22FB8" w:rsidRDefault="00E22FB8">
          <w:pPr>
            <w:pStyle w:val="TOCHeading"/>
          </w:pPr>
          <w:r>
            <w:t>Contents</w:t>
          </w:r>
        </w:p>
        <w:p w:rsidR="00E22FB8" w:rsidRDefault="00E22FB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5494764" w:history="1">
            <w:r w:rsidRPr="00697185">
              <w:rPr>
                <w:rStyle w:val="Hyperlink"/>
                <w:noProof/>
              </w:rPr>
              <w:t>Task completed: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5" w:history="1">
            <w:r w:rsidR="00E22FB8" w:rsidRPr="00697185">
              <w:rPr>
                <w:rStyle w:val="Hyperlink"/>
                <w:noProof/>
              </w:rPr>
              <w:t>Analysis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_Toc535494765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1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6" w:history="1">
            <w:r w:rsidR="00E22FB8" w:rsidRPr="00697185">
              <w:rPr>
                <w:rStyle w:val="Hyperlink"/>
                <w:noProof/>
              </w:rPr>
              <w:t>Design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_Toc535494766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2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7" w:history="1">
            <w:r w:rsidR="00E22FB8" w:rsidRPr="00697185">
              <w:rPr>
                <w:rStyle w:val="Hyperlink"/>
                <w:noProof/>
              </w:rPr>
              <w:t>Test design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_Toc535494767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3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8" w:history="1">
            <w:r w:rsidR="00E22FB8" w:rsidRPr="00697185">
              <w:rPr>
                <w:rStyle w:val="Hyperlink"/>
                <w:rFonts w:eastAsiaTheme="majorEastAsia"/>
                <w:noProof/>
              </w:rPr>
              <w:t>Development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_Toc535494768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4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9" w:history="1">
            <w:r w:rsidR="00E22FB8" w:rsidRPr="00697185">
              <w:rPr>
                <w:rStyle w:val="Hyperlink"/>
                <w:rFonts w:eastAsiaTheme="majorEastAsia"/>
                <w:noProof/>
              </w:rPr>
              <w:t>Testing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_Toc535494769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5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70" w:history="1">
            <w:r w:rsidR="00E22FB8" w:rsidRPr="00697185">
              <w:rPr>
                <w:rStyle w:val="Hyperlink"/>
                <w:noProof/>
              </w:rPr>
              <w:t>Evaluation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_Toc535494770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6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CD3D8F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71" w:history="1">
            <w:r w:rsidR="00E22FB8" w:rsidRPr="00697185">
              <w:rPr>
                <w:rStyle w:val="Hyperlink"/>
                <w:noProof/>
              </w:rPr>
              <w:t>References/Resources Used: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_Toc535494771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7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22FB8">
          <w:r>
            <w:rPr>
              <w:b/>
              <w:bCs/>
              <w:noProof/>
            </w:rPr>
            <w:fldChar w:fldCharType="end"/>
          </w:r>
        </w:p>
      </w:sdtContent>
    </w:sdt>
    <w:p w:rsidR="00E22FB8" w:rsidRDefault="00E22FB8" w:rsidP="00F557EB"/>
    <w:p w:rsidR="00E22FB8" w:rsidRPr="00F557EB" w:rsidRDefault="00E22FB8" w:rsidP="00F557EB"/>
    <w:p w:rsidR="00F557EB" w:rsidRPr="00F557EB" w:rsidRDefault="00E95E22" w:rsidP="00F557EB">
      <w:pPr>
        <w:pStyle w:val="Subheading2"/>
      </w:pPr>
      <w:bookmarkStart w:id="1" w:name="_Toc535494765"/>
      <w:r w:rsidRPr="00F557EB">
        <w:t>Analysis</w:t>
      </w:r>
      <w:bookmarkEnd w:id="1"/>
    </w:p>
    <w:p w:rsidR="0011021D" w:rsidRPr="00F04372" w:rsidRDefault="00FA43C7" w:rsidP="006A3CF4">
      <w:pPr>
        <w:pStyle w:val="Instructions2"/>
      </w:pPr>
      <w:r>
        <w:t>K</w:t>
      </w:r>
      <w:r w:rsidR="00E95E22" w:rsidRPr="00F04372">
        <w:t>ey success criteria for your program.</w:t>
      </w:r>
    </w:p>
    <w:p w:rsidR="00997BCA" w:rsidRDefault="00263CD1" w:rsidP="00997BCA">
      <w:pPr>
        <w:rPr>
          <w:b/>
        </w:rPr>
      </w:pPr>
      <w:r w:rsidRPr="0011021D">
        <w:rPr>
          <w:b/>
        </w:rPr>
        <w:t>Success Criteria:</w:t>
      </w:r>
    </w:p>
    <w:p w:rsidR="00263CD1" w:rsidRDefault="00997BCA" w:rsidP="00750DB8">
      <w:pPr>
        <w:pStyle w:val="ListParagraph"/>
        <w:numPr>
          <w:ilvl w:val="0"/>
          <w:numId w:val="19"/>
        </w:numPr>
      </w:pPr>
      <w:r>
        <w:t>Login System</w:t>
      </w:r>
      <w:r w:rsidR="00750DB8">
        <w:t>:</w:t>
      </w:r>
    </w:p>
    <w:p w:rsidR="00750DB8" w:rsidRDefault="00750DB8" w:rsidP="00750DB8">
      <w:pPr>
        <w:pStyle w:val="ListParagraph"/>
      </w:pPr>
      <w:r>
        <w:t>A User can enter user name</w:t>
      </w:r>
    </w:p>
    <w:p w:rsidR="00750DB8" w:rsidRDefault="00750DB8" w:rsidP="00750DB8">
      <w:pPr>
        <w:pStyle w:val="ListParagraph"/>
      </w:pPr>
      <w:r>
        <w:t>B User can enter password</w:t>
      </w:r>
    </w:p>
    <w:p w:rsidR="00750DB8" w:rsidRDefault="00750DB8" w:rsidP="00750DB8">
      <w:pPr>
        <w:pStyle w:val="ListParagraph"/>
      </w:pPr>
      <w:r>
        <w:t>C Script can check if username exists</w:t>
      </w:r>
    </w:p>
    <w:p w:rsidR="00750DB8" w:rsidRDefault="00750DB8" w:rsidP="00750DB8">
      <w:pPr>
        <w:pStyle w:val="ListParagraph"/>
      </w:pPr>
      <w:r>
        <w:t xml:space="preserve">D1 Script rejects username </w:t>
      </w:r>
      <w:proofErr w:type="gramStart"/>
      <w:r>
        <w:t>cause</w:t>
      </w:r>
      <w:proofErr w:type="gramEnd"/>
      <w:r>
        <w:t xml:space="preserve"> it doesn’t exist</w:t>
      </w:r>
    </w:p>
    <w:p w:rsidR="00750DB8" w:rsidRDefault="00750DB8" w:rsidP="00750DB8">
      <w:pPr>
        <w:pStyle w:val="ListParagraph"/>
      </w:pPr>
      <w:r>
        <w:t>D2 Script Accepts username</w:t>
      </w:r>
    </w:p>
    <w:p w:rsidR="00750DB8" w:rsidRDefault="00750DB8" w:rsidP="00750DB8">
      <w:pPr>
        <w:pStyle w:val="ListParagraph"/>
      </w:pPr>
      <w:r>
        <w:t>E Script checks password connected to username</w:t>
      </w:r>
    </w:p>
    <w:p w:rsidR="00750DB8" w:rsidRDefault="00750DB8" w:rsidP="00750DB8">
      <w:pPr>
        <w:pStyle w:val="ListParagraph"/>
      </w:pPr>
      <w:r>
        <w:t>F1 Script rejects password</w:t>
      </w:r>
    </w:p>
    <w:p w:rsidR="00750DB8" w:rsidRDefault="00750DB8" w:rsidP="00750DB8">
      <w:pPr>
        <w:pStyle w:val="ListParagraph"/>
      </w:pPr>
      <w:r>
        <w:t>F2 Script Accepts password</w:t>
      </w:r>
    </w:p>
    <w:p w:rsidR="00750DB8" w:rsidRDefault="00750DB8" w:rsidP="00750DB8">
      <w:pPr>
        <w:pStyle w:val="ListParagraph"/>
      </w:pPr>
      <w:r>
        <w:t>G Runs next part of script</w:t>
      </w:r>
    </w:p>
    <w:p w:rsidR="00750DB8" w:rsidRPr="00750DB8" w:rsidRDefault="00750DB8" w:rsidP="00750DB8">
      <w:pPr>
        <w:pStyle w:val="ListParagraph"/>
        <w:rPr>
          <w:b/>
        </w:rPr>
      </w:pPr>
    </w:p>
    <w:p w:rsidR="00E95E22" w:rsidRDefault="00E22FB8" w:rsidP="00E22FB8">
      <w:pPr>
        <w:spacing w:before="120"/>
      </w:pPr>
      <w:r>
        <w:lastRenderedPageBreak/>
        <w:t>2.</w:t>
      </w:r>
      <w:r w:rsidR="00997BCA">
        <w:t xml:space="preserve"> </w:t>
      </w:r>
      <w:r w:rsidR="00351A43">
        <w:t>Read songs/artists/accounts from</w:t>
      </w:r>
      <w:r w:rsidR="00997BCA">
        <w:t xml:space="preserve"> </w:t>
      </w:r>
      <w:r w:rsidR="00351A43">
        <w:t>an</w:t>
      </w:r>
      <w:r w:rsidR="00997BCA">
        <w:t xml:space="preserve"> external file</w:t>
      </w:r>
    </w:p>
    <w:p w:rsidR="00E22FB8" w:rsidRDefault="00997BCA" w:rsidP="00E22FB8">
      <w:pPr>
        <w:spacing w:before="120"/>
      </w:pPr>
      <w:r>
        <w:t>3. Script is able to use</w:t>
      </w:r>
      <w:r w:rsidR="00351A43">
        <w:t>/edit</w:t>
      </w:r>
      <w:r>
        <w:t xml:space="preserve"> those files</w:t>
      </w:r>
    </w:p>
    <w:p w:rsidR="00997BCA" w:rsidRDefault="00997BCA" w:rsidP="00E22FB8">
      <w:pPr>
        <w:spacing w:before="120"/>
      </w:pPr>
      <w:r>
        <w:t xml:space="preserve">4. Script takes first letter of artist and song and puts then </w:t>
      </w:r>
      <w:proofErr w:type="spellStart"/>
      <w:r>
        <w:t>im</w:t>
      </w:r>
      <w:proofErr w:type="spellEnd"/>
      <w:r>
        <w:t xml:space="preserve"> </w:t>
      </w:r>
      <w:r w:rsidR="00351A43">
        <w:t>a question</w:t>
      </w:r>
      <w:r>
        <w:t xml:space="preserve"> format</w:t>
      </w:r>
    </w:p>
    <w:p w:rsidR="00E22FB8" w:rsidRDefault="00997BCA" w:rsidP="00E22FB8">
      <w:pPr>
        <w:spacing w:before="120"/>
      </w:pPr>
      <w:r>
        <w:t>5. User Guesses</w:t>
      </w:r>
    </w:p>
    <w:p w:rsidR="004E1FA4" w:rsidRDefault="00E22FB8" w:rsidP="004E1FA4">
      <w:pPr>
        <w:spacing w:before="120"/>
      </w:pPr>
      <w:r>
        <w:t>6.</w:t>
      </w:r>
      <w:r w:rsidR="004E1FA4">
        <w:t xml:space="preserve"> </w:t>
      </w:r>
      <w:r w:rsidR="00750DB8">
        <w:t>Answer checking:</w:t>
      </w:r>
    </w:p>
    <w:p w:rsidR="00750DB8" w:rsidRDefault="00750DB8" w:rsidP="004E1FA4">
      <w:pPr>
        <w:spacing w:before="120"/>
      </w:pPr>
      <w:r>
        <w:t xml:space="preserve">    A Compares user input to external file string</w:t>
      </w:r>
    </w:p>
    <w:p w:rsidR="00750DB8" w:rsidRDefault="00750DB8" w:rsidP="004E1FA4">
      <w:pPr>
        <w:spacing w:before="120"/>
      </w:pPr>
      <w:r>
        <w:t xml:space="preserve">    B1 Rejects input due to not being the same</w:t>
      </w:r>
    </w:p>
    <w:p w:rsidR="00750DB8" w:rsidRDefault="00750DB8" w:rsidP="004E1FA4">
      <w:pPr>
        <w:spacing w:before="120"/>
      </w:pPr>
      <w:r>
        <w:t xml:space="preserve">    B2 Accepts input runs next script</w:t>
      </w:r>
    </w:p>
    <w:p w:rsidR="004E1FA4" w:rsidRDefault="004E1FA4" w:rsidP="004E1FA4">
      <w:pPr>
        <w:spacing w:before="120"/>
      </w:pPr>
      <w:r>
        <w:t xml:space="preserve">7. </w:t>
      </w:r>
      <w:proofErr w:type="gramStart"/>
      <w:r w:rsidR="00351A43">
        <w:t>Adds</w:t>
      </w:r>
      <w:proofErr w:type="gramEnd"/>
      <w:r w:rsidR="00351A43">
        <w:t xml:space="preserve"> score to that account in external file</w:t>
      </w:r>
    </w:p>
    <w:p w:rsidR="004E1FA4" w:rsidRDefault="004E1FA4" w:rsidP="004E1FA4">
      <w:pPr>
        <w:spacing w:before="120"/>
      </w:pPr>
      <w:r>
        <w:t xml:space="preserve">8. </w:t>
      </w:r>
      <w:r w:rsidR="00351A43">
        <w:t>Repeats asking 10 questions</w:t>
      </w:r>
    </w:p>
    <w:p w:rsidR="004E1FA4" w:rsidRDefault="004E1FA4" w:rsidP="004E1FA4">
      <w:pPr>
        <w:spacing w:before="120"/>
      </w:pPr>
      <w:r>
        <w:t xml:space="preserve">9. </w:t>
      </w:r>
      <w:r w:rsidR="00351A43">
        <w:t>Script reads external scores</w:t>
      </w:r>
    </w:p>
    <w:p w:rsidR="004E1FA4" w:rsidRDefault="004E1FA4" w:rsidP="004E1FA4">
      <w:pPr>
        <w:spacing w:before="120"/>
      </w:pPr>
      <w:r>
        <w:t xml:space="preserve">10. </w:t>
      </w:r>
      <w:r w:rsidR="00351A43">
        <w:t>Script displays your score</w:t>
      </w:r>
    </w:p>
    <w:p w:rsidR="004E1FA4" w:rsidRDefault="004E1FA4" w:rsidP="004E1FA4">
      <w:pPr>
        <w:spacing w:before="120"/>
      </w:pPr>
      <w:r>
        <w:t xml:space="preserve">11. </w:t>
      </w:r>
      <w:r w:rsidR="00351A43">
        <w:t>Script displays top 5 scores</w:t>
      </w:r>
    </w:p>
    <w:p w:rsidR="00750DB8" w:rsidRDefault="004E1FA4" w:rsidP="004E1FA4">
      <w:pPr>
        <w:spacing w:before="120"/>
      </w:pPr>
      <w:r>
        <w:t>12.</w:t>
      </w:r>
      <w:r w:rsidR="00351A43">
        <w:t xml:space="preserve"> </w:t>
      </w:r>
      <w:r w:rsidR="00750DB8">
        <w:t>Final</w:t>
      </w:r>
      <w:r w:rsidR="003254F8">
        <w:t>:</w:t>
      </w:r>
    </w:p>
    <w:p w:rsidR="00750DB8" w:rsidRDefault="00750DB8" w:rsidP="004E1FA4">
      <w:pPr>
        <w:spacing w:before="120"/>
      </w:pPr>
      <w:r>
        <w:t xml:space="preserve">      A Gives user options</w:t>
      </w:r>
    </w:p>
    <w:p w:rsidR="00461CD5" w:rsidRDefault="00750DB8" w:rsidP="004E1FA4">
      <w:pPr>
        <w:spacing w:before="120"/>
      </w:pPr>
      <w:r>
        <w:t xml:space="preserve">      B1 </w:t>
      </w:r>
      <w:r w:rsidR="00BB4990">
        <w:t>User quits</w:t>
      </w:r>
    </w:p>
    <w:p w:rsidR="00263CD1" w:rsidRDefault="00461CD5" w:rsidP="004E1FA4">
      <w:pPr>
        <w:spacing w:before="120"/>
      </w:pPr>
      <w:r>
        <w:t xml:space="preserve">      B2 User inputs retry and starts code again at step 2</w:t>
      </w:r>
      <w:r w:rsidR="00347EE4">
        <w:br w:type="page"/>
      </w:r>
    </w:p>
    <w:p w:rsidR="009575F3" w:rsidRDefault="009575F3" w:rsidP="000B47EC">
      <w:pPr>
        <w:pBdr>
          <w:top w:val="single" w:sz="4" w:space="1" w:color="A4CEDC"/>
          <w:left w:val="single" w:sz="4" w:space="1" w:color="A4CEDC"/>
          <w:bottom w:val="single" w:sz="4" w:space="1" w:color="A4CEDC"/>
          <w:right w:val="single" w:sz="4" w:space="1" w:color="A4CEDC"/>
        </w:pBdr>
        <w:sectPr w:rsidR="009575F3" w:rsidSect="004B536C">
          <w:headerReference w:type="default" r:id="rId8"/>
          <w:footerReference w:type="default" r:id="rId9"/>
          <w:pgSz w:w="11906" w:h="16838"/>
          <w:pgMar w:top="1999" w:right="991" w:bottom="1440" w:left="1134" w:header="709" w:footer="283" w:gutter="0"/>
          <w:cols w:space="708"/>
          <w:docGrid w:linePitch="360"/>
        </w:sectPr>
      </w:pPr>
    </w:p>
    <w:p w:rsidR="009575F3" w:rsidRPr="00263CD1" w:rsidRDefault="009575F3" w:rsidP="000E6E8F">
      <w:pPr>
        <w:pStyle w:val="Subheading2"/>
      </w:pPr>
      <w:bookmarkStart w:id="2" w:name="_Toc535494766"/>
      <w:r>
        <w:lastRenderedPageBreak/>
        <w:t>Design</w:t>
      </w:r>
      <w:bookmarkEnd w:id="2"/>
    </w:p>
    <w:p w:rsidR="009575F3" w:rsidRPr="00C17679" w:rsidRDefault="004A1710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You may like to c</w:t>
      </w:r>
      <w:r w:rsidR="009575F3" w:rsidRPr="00C17679">
        <w:rPr>
          <w:b w:val="0"/>
          <w:i/>
          <w:lang w:eastAsia="en-GB"/>
        </w:rPr>
        <w:t>reate a flow chart which will show broadly how your program will work.</w:t>
      </w:r>
      <w:r w:rsidR="006C1EF5">
        <w:rPr>
          <w:b w:val="0"/>
          <w:i/>
          <w:lang w:eastAsia="en-GB"/>
        </w:rPr>
        <w:t xml:space="preserve">  If so include your flow chart in this section.</w:t>
      </w:r>
    </w:p>
    <w:p w:rsidR="009575F3" w:rsidRPr="00C17679" w:rsidRDefault="009575F3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 xml:space="preserve">You </w:t>
      </w:r>
      <w:r w:rsidRPr="00FB5618">
        <w:rPr>
          <w:i/>
          <w:u w:val="single"/>
          <w:lang w:eastAsia="en-GB"/>
        </w:rPr>
        <w:t xml:space="preserve">must </w:t>
      </w:r>
      <w:r w:rsidRPr="00C17679">
        <w:rPr>
          <w:b w:val="0"/>
          <w:i/>
          <w:lang w:eastAsia="en-GB"/>
        </w:rPr>
        <w:t>create pseudocode for a part of your program (</w:t>
      </w:r>
      <w:r w:rsidR="009C6D9D">
        <w:rPr>
          <w:b w:val="0"/>
          <w:i/>
          <w:lang w:eastAsia="en-GB"/>
        </w:rPr>
        <w:t xml:space="preserve">minimum of </w:t>
      </w:r>
      <w:r w:rsidRPr="00C17679">
        <w:rPr>
          <w:b w:val="0"/>
          <w:i/>
          <w:lang w:eastAsia="en-GB"/>
        </w:rPr>
        <w:t>15 lines)</w:t>
      </w:r>
    </w:p>
    <w:p w:rsidR="007C514D" w:rsidRDefault="007C514D" w:rsidP="000B47EC"/>
    <w:p w:rsidR="00775796" w:rsidRDefault="00775796">
      <w:pPr>
        <w:spacing w:after="0" w:line="240" w:lineRule="auto"/>
      </w:pPr>
    </w:p>
    <w:p w:rsidR="00F402B7" w:rsidRDefault="00F402B7">
      <w:pPr>
        <w:spacing w:after="0" w:line="240" w:lineRule="auto"/>
      </w:pPr>
    </w:p>
    <w:p w:rsidR="00F402B7" w:rsidRDefault="006E5994">
      <w:pPr>
        <w:spacing w:after="0" w:line="240" w:lineRule="auto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7238499</wp:posOffset>
                </wp:positionH>
                <wp:positionV relativeFrom="paragraph">
                  <wp:posOffset>16309</wp:posOffset>
                </wp:positionV>
                <wp:extent cx="1457325" cy="1404620"/>
                <wp:effectExtent l="0" t="0" r="28575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02B7" w:rsidRDefault="00F402B7">
                            <w:r>
                              <w:t>Concept for quiz UI</w:t>
                            </w:r>
                          </w:p>
                          <w:p w:rsidR="00F402B7" w:rsidRDefault="00F402B7">
                            <w:r>
                              <w:t>(Made in gimp)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69.95pt;margin-top:1.3pt;width:114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" strokecolor="white [3212]">
                <v:textbox style="mso-fit-shape-to-text:t">
                  <w:txbxContent>
                    <w:p w:rsidR="00F402B7" w:rsidRDefault="00F402B7">
                      <w:r>
                        <w:t>Concept for quiz UI</w:t>
                      </w:r>
                    </w:p>
                    <w:p w:rsidR="00F402B7" w:rsidRDefault="00F402B7">
                      <w:r>
                        <w:t>(Made in gimp)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6E5994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7616524</wp:posOffset>
            </wp:positionH>
            <wp:positionV relativeFrom="paragraph">
              <wp:posOffset>117408</wp:posOffset>
            </wp:positionV>
            <wp:extent cx="2533650" cy="2533650"/>
            <wp:effectExtent l="0" t="0" r="0" b="0"/>
            <wp:wrapNone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  <w:r>
        <w:t>Concept/mock-up of login system (made a test)</w:t>
      </w:r>
    </w:p>
    <w:p w:rsidR="00775796" w:rsidRDefault="006E5994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87664</wp:posOffset>
            </wp:positionV>
            <wp:extent cx="6210935" cy="1926590"/>
            <wp:effectExtent l="0" t="0" r="0" b="0"/>
            <wp:wrapNone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6E5994">
      <w:pPr>
        <w:spacing w:after="0" w:line="240" w:lineRule="auto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-276727</wp:posOffset>
            </wp:positionH>
            <wp:positionV relativeFrom="paragraph">
              <wp:posOffset>-362251</wp:posOffset>
            </wp:positionV>
            <wp:extent cx="3676650" cy="2627521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27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775796" w:rsidRDefault="00775796">
      <w:pPr>
        <w:spacing w:after="0" w:line="240" w:lineRule="auto"/>
      </w:pPr>
    </w:p>
    <w:p w:rsidR="00775796" w:rsidRDefault="006E5994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6717698</wp:posOffset>
            </wp:positionH>
            <wp:positionV relativeFrom="paragraph">
              <wp:posOffset>348615</wp:posOffset>
            </wp:positionV>
            <wp:extent cx="3564890" cy="22098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6E5994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4347745</wp:posOffset>
            </wp:positionH>
            <wp:positionV relativeFrom="paragraph">
              <wp:posOffset>2644039</wp:posOffset>
            </wp:positionV>
            <wp:extent cx="3173730" cy="2238375"/>
            <wp:effectExtent l="0" t="0" r="762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3926372</wp:posOffset>
            </wp:positionH>
            <wp:positionV relativeFrom="paragraph">
              <wp:posOffset>13502</wp:posOffset>
            </wp:positionV>
            <wp:extent cx="1457325" cy="1554480"/>
            <wp:effectExtent l="0" t="0" r="952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page">
                  <wp:posOffset>2758741</wp:posOffset>
                </wp:positionH>
                <wp:positionV relativeFrom="paragraph">
                  <wp:posOffset>312620</wp:posOffset>
                </wp:positionV>
                <wp:extent cx="1295400" cy="1404620"/>
                <wp:effectExtent l="0" t="0" r="19050" b="196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9C0" w:rsidRDefault="007C69C0">
                            <w:r>
                              <w:t>Login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17.2pt;margin-top:24.6pt;width:10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" strokecolor="white [3212]">
                <v:textbox style="mso-fit-shape-to-text:t">
                  <w:txbxContent>
                    <w:p w:rsidR="007C69C0" w:rsidRDefault="007C69C0">
                      <w:r>
                        <w:t>Login System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1996239</wp:posOffset>
            </wp:positionV>
            <wp:extent cx="3190875" cy="289560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4A7438" w:rsidRPr="008C284B" w:rsidRDefault="004A7438" w:rsidP="008C284B"/>
    <w:p w:rsidR="008C284B" w:rsidRDefault="008C284B" w:rsidP="008C284B">
      <w:pPr>
        <w:tabs>
          <w:tab w:val="left" w:pos="2940"/>
        </w:tabs>
      </w:pPr>
    </w:p>
    <w:p w:rsidR="004A7438" w:rsidRDefault="004A7438" w:rsidP="008C284B">
      <w:pPr>
        <w:tabs>
          <w:tab w:val="left" w:pos="2940"/>
        </w:tabs>
      </w:pPr>
    </w:p>
    <w:p w:rsidR="00B11A10" w:rsidRDefault="00B11A10" w:rsidP="008C284B">
      <w:pPr>
        <w:tabs>
          <w:tab w:val="left" w:pos="2940"/>
        </w:tabs>
      </w:pPr>
    </w:p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Default="00B11A10" w:rsidP="00B11A10"/>
    <w:p w:rsidR="00B11A10" w:rsidRDefault="00B11A10" w:rsidP="00B11A10">
      <w:pPr>
        <w:jc w:val="center"/>
      </w:pPr>
    </w:p>
    <w:p w:rsidR="004B536C" w:rsidRPr="00C17679" w:rsidRDefault="004B536C" w:rsidP="004B536C">
      <w:pPr>
        <w:pStyle w:val="Subtitle"/>
        <w:spacing w:before="0"/>
      </w:pPr>
      <w:bookmarkStart w:id="3" w:name="_Toc535494767"/>
      <w:r w:rsidRPr="00C17679">
        <w:t>Test design</w:t>
      </w:r>
      <w:bookmarkEnd w:id="3"/>
    </w:p>
    <w:p w:rsidR="004B536C" w:rsidRPr="00C17679" w:rsidRDefault="006C1EF5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T</w:t>
      </w:r>
      <w:r w:rsidR="004B536C" w:rsidRPr="00C17679">
        <w:rPr>
          <w:b w:val="0"/>
          <w:i/>
          <w:lang w:eastAsia="en-GB"/>
        </w:rPr>
        <w:t>hink of tests that you can carry out to see if your system works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Remember to try and use normal, boundary and erroneous tests.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If you wish to, you may add more tests to the table.</w:t>
      </w:r>
    </w:p>
    <w:p w:rsidR="004B536C" w:rsidRDefault="004B536C" w:rsidP="009575F3">
      <w:pPr>
        <w:rPr>
          <w:b/>
        </w:rPr>
      </w:pPr>
    </w:p>
    <w:p w:rsidR="009575F3" w:rsidRPr="009575F3" w:rsidRDefault="009575F3" w:rsidP="009575F3">
      <w:pPr>
        <w:rPr>
          <w:b/>
        </w:rPr>
      </w:pPr>
      <w:r w:rsidRPr="009575F3">
        <w:rPr>
          <w:b/>
        </w:rPr>
        <w:t>My tests:</w:t>
      </w:r>
    </w:p>
    <w:tbl>
      <w:tblPr>
        <w:tblStyle w:val="GridTable4-Accent51"/>
        <w:tblW w:w="14283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2250"/>
        <w:gridCol w:w="2410"/>
        <w:gridCol w:w="3402"/>
        <w:gridCol w:w="5528"/>
      </w:tblGrid>
      <w:tr w:rsidR="00347EE4" w:rsidRPr="009575F3" w:rsidTr="005E6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225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241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data will I use?</w:t>
            </w:r>
          </w:p>
        </w:tc>
        <w:tc>
          <w:tcPr>
            <w:tcW w:w="3402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Normal/Boundary/Erroneous?</w:t>
            </w:r>
          </w:p>
        </w:tc>
        <w:tc>
          <w:tcPr>
            <w:tcW w:w="5528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Expected Result</w:t>
            </w:r>
          </w:p>
        </w:tc>
      </w:tr>
      <w:tr w:rsidR="00E90490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</w:tcBorders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2250" w:type="dxa"/>
            <w:tcBorders>
              <w:top w:val="single" w:sz="4" w:space="0" w:color="2E6376"/>
            </w:tcBorders>
            <w:shd w:val="clear" w:color="auto" w:fill="CCE4EC"/>
          </w:tcPr>
          <w:p w:rsid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Does the Username</w:t>
            </w:r>
          </w:p>
          <w:p w:rsidR="0027005A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work</w:t>
            </w:r>
          </w:p>
        </w:tc>
        <w:tc>
          <w:tcPr>
            <w:tcW w:w="2410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username</w:t>
            </w:r>
          </w:p>
        </w:tc>
        <w:tc>
          <w:tcPr>
            <w:tcW w:w="3402" w:type="dxa"/>
            <w:tcBorders>
              <w:top w:val="single" w:sz="4" w:space="0" w:color="2E6376"/>
            </w:tcBorders>
            <w:shd w:val="clear" w:color="auto" w:fill="CCE4EC"/>
          </w:tcPr>
          <w:p w:rsidR="009575F3" w:rsidRDefault="0027005A" w:rsidP="00F402B7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F402B7">
              <w:t xml:space="preserve"> – Is input bigger than 0</w:t>
            </w:r>
          </w:p>
          <w:p w:rsidR="00F402B7" w:rsidRPr="006C7398" w:rsidRDefault="00F402B7" w:rsidP="00F402B7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 – Not found username</w:t>
            </w:r>
          </w:p>
        </w:tc>
        <w:tc>
          <w:tcPr>
            <w:tcW w:w="5528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Will either reject or accept Username</w:t>
            </w:r>
          </w:p>
        </w:tc>
      </w:tr>
      <w:tr w:rsidR="009575F3" w:rsidRPr="009575F3" w:rsidTr="005E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2250" w:type="dxa"/>
          </w:tcPr>
          <w:p w:rsidR="006C7398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the password check work</w:t>
            </w:r>
          </w:p>
        </w:tc>
        <w:tc>
          <w:tcPr>
            <w:tcW w:w="2410" w:type="dxa"/>
          </w:tcPr>
          <w:p w:rsidR="009575F3" w:rsidRPr="006C7398" w:rsidRDefault="0027005A" w:rsidP="0027005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password</w:t>
            </w:r>
          </w:p>
        </w:tc>
        <w:tc>
          <w:tcPr>
            <w:tcW w:w="3402" w:type="dxa"/>
          </w:tcPr>
          <w:p w:rsidR="009575F3" w:rsidRDefault="00F402B7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 – Is input bigger than 0</w:t>
            </w:r>
          </w:p>
          <w:p w:rsidR="00F402B7" w:rsidRPr="006C7398" w:rsidRDefault="00F402B7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 – Incorrect password</w:t>
            </w:r>
          </w:p>
        </w:tc>
        <w:tc>
          <w:tcPr>
            <w:tcW w:w="5528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 either reject or accept username</w:t>
            </w:r>
          </w:p>
        </w:tc>
      </w:tr>
      <w:tr w:rsidR="009575F3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2250" w:type="dxa"/>
            <w:shd w:val="clear" w:color="auto" w:fill="CCE4EC"/>
          </w:tcPr>
          <w:p w:rsidR="006C7398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Question List Randomizer</w:t>
            </w:r>
          </w:p>
        </w:tc>
        <w:tc>
          <w:tcPr>
            <w:tcW w:w="2410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Question List</w:t>
            </w:r>
          </w:p>
        </w:tc>
        <w:tc>
          <w:tcPr>
            <w:tcW w:w="3402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Erroneous</w:t>
            </w:r>
          </w:p>
        </w:tc>
        <w:tc>
          <w:tcPr>
            <w:tcW w:w="5528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Question list is randomized</w:t>
            </w:r>
          </w:p>
        </w:tc>
      </w:tr>
      <w:tr w:rsidR="009575F3" w:rsidRPr="009575F3" w:rsidTr="005E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4</w:t>
            </w:r>
          </w:p>
        </w:tc>
        <w:tc>
          <w:tcPr>
            <w:tcW w:w="2250" w:type="dxa"/>
          </w:tcPr>
          <w:p w:rsidR="006C7398" w:rsidRPr="006C7398" w:rsidRDefault="0027005A" w:rsidP="0027005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Question score Counter work</w:t>
            </w:r>
          </w:p>
        </w:tc>
        <w:tc>
          <w:tcPr>
            <w:tcW w:w="2410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count</w:t>
            </w:r>
          </w:p>
        </w:tc>
        <w:tc>
          <w:tcPr>
            <w:tcW w:w="3402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5528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 it count the scores</w:t>
            </w:r>
          </w:p>
        </w:tc>
      </w:tr>
      <w:tr w:rsidR="009575F3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5</w:t>
            </w:r>
          </w:p>
        </w:tc>
        <w:tc>
          <w:tcPr>
            <w:tcW w:w="2250" w:type="dxa"/>
            <w:shd w:val="clear" w:color="auto" w:fill="CCE4EC"/>
          </w:tcPr>
          <w:p w:rsidR="006C7398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Does the Question Counter Work</w:t>
            </w:r>
          </w:p>
        </w:tc>
        <w:tc>
          <w:tcPr>
            <w:tcW w:w="2410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Amount of questions </w:t>
            </w:r>
            <w:proofErr w:type="spellStart"/>
            <w:r>
              <w:t>awnsered</w:t>
            </w:r>
            <w:proofErr w:type="spellEnd"/>
          </w:p>
        </w:tc>
        <w:tc>
          <w:tcPr>
            <w:tcW w:w="3402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5528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it hits 10 it ends the loop</w:t>
            </w:r>
          </w:p>
        </w:tc>
      </w:tr>
    </w:tbl>
    <w:p w:rsidR="00DB0357" w:rsidRDefault="00DB0357" w:rsidP="00DB0357">
      <w:pPr>
        <w:spacing w:after="0"/>
      </w:pPr>
    </w:p>
    <w:p w:rsidR="006A3CF4" w:rsidRPr="0011021D" w:rsidRDefault="006A3CF4" w:rsidP="006A3CF4">
      <w:pPr>
        <w:rPr>
          <w:b/>
        </w:rPr>
      </w:pPr>
      <w:r w:rsidRPr="0011021D">
        <w:rPr>
          <w:b/>
        </w:rPr>
        <w:t>My test screenshots:</w:t>
      </w:r>
    </w:p>
    <w:p w:rsidR="006A3CF4" w:rsidRDefault="006A3CF4" w:rsidP="00DB0357">
      <w:pPr>
        <w:spacing w:after="0"/>
      </w:pPr>
    </w:p>
    <w:p w:rsidR="00C17679" w:rsidRDefault="00C17679" w:rsidP="00DB0357">
      <w:pPr>
        <w:spacing w:after="0"/>
      </w:pPr>
    </w:p>
    <w:p w:rsidR="00C17679" w:rsidRDefault="00C17679">
      <w:pPr>
        <w:sectPr w:rsidR="00C17679" w:rsidSect="004B536C">
          <w:headerReference w:type="default" r:id="rId17"/>
          <w:footerReference w:type="default" r:id="rId18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</w:p>
    <w:p w:rsidR="00E90490" w:rsidRPr="00E90490" w:rsidRDefault="000E6E8F" w:rsidP="00F557EB">
      <w:pPr>
        <w:pStyle w:val="Subheading2"/>
        <w:rPr>
          <w:rFonts w:eastAsiaTheme="majorEastAsia"/>
        </w:rPr>
      </w:pPr>
      <w:bookmarkStart w:id="4" w:name="_Toc535494768"/>
      <w:r>
        <w:rPr>
          <w:rFonts w:eastAsiaTheme="majorEastAsia"/>
        </w:rPr>
        <w:t>Development</w:t>
      </w:r>
      <w:bookmarkEnd w:id="4"/>
    </w:p>
    <w:p w:rsidR="00E90490" w:rsidRPr="00E90490" w:rsidRDefault="004A1710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C</w:t>
      </w:r>
      <w:r w:rsidR="00E90490" w:rsidRPr="00E90490">
        <w:rPr>
          <w:b w:val="0"/>
          <w:i/>
          <w:lang w:eastAsia="en-GB"/>
        </w:rPr>
        <w:t>opy and paste your code into this section</w:t>
      </w:r>
    </w:p>
    <w:p w:rsidR="00E90490" w:rsidRPr="00E90490" w:rsidRDefault="000E6E8F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Remember to try and</w:t>
      </w:r>
      <w:r w:rsidR="009C6D9D">
        <w:rPr>
          <w:b w:val="0"/>
          <w:i/>
          <w:lang w:eastAsia="en-GB"/>
        </w:rPr>
        <w:t xml:space="preserve"> add</w:t>
      </w:r>
      <w:r w:rsidR="00E90490" w:rsidRPr="00E90490">
        <w:rPr>
          <w:b w:val="0"/>
          <w:i/>
          <w:lang w:eastAsia="en-GB"/>
        </w:rPr>
        <w:t xml:space="preserve"> comment</w:t>
      </w:r>
      <w:r w:rsidR="009C6D9D">
        <w:rPr>
          <w:b w:val="0"/>
          <w:i/>
          <w:lang w:eastAsia="en-GB"/>
        </w:rPr>
        <w:t>s to</w:t>
      </w:r>
      <w:r w:rsidR="00E90490" w:rsidRPr="00E90490">
        <w:rPr>
          <w:b w:val="0"/>
          <w:i/>
          <w:lang w:eastAsia="en-GB"/>
        </w:rPr>
        <w:t xml:space="preserve"> your code to make it more readable!</w:t>
      </w:r>
    </w:p>
    <w:p w:rsidR="00E90490" w:rsidRPr="00E90490" w:rsidRDefault="00E90490" w:rsidP="00E90490"/>
    <w:p w:rsidR="00E90490" w:rsidRPr="00E90490" w:rsidRDefault="00E90490" w:rsidP="00E90490">
      <w:pPr>
        <w:rPr>
          <w:b/>
        </w:rPr>
      </w:pPr>
      <w:r w:rsidRPr="00E90490">
        <w:rPr>
          <w:b/>
        </w:rPr>
        <w:t>My program code:</w:t>
      </w:r>
    </w:p>
    <w:p w:rsidR="00E90490" w:rsidRDefault="00E90490" w:rsidP="000B47EC"/>
    <w:p w:rsidR="00E90490" w:rsidRDefault="00B11A10" w:rsidP="000B47EC">
      <w:r>
        <w:rPr>
          <w:noProof/>
          <w:lang w:eastAsia="en-GB"/>
        </w:rPr>
        <w:drawing>
          <wp:inline distT="0" distB="0" distL="0" distR="0" wp14:anchorId="14512FBB" wp14:editId="09A0D57B">
            <wp:extent cx="5048250" cy="27664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334" cy="27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2379294" wp14:editId="18FF0B03">
            <wp:extent cx="5029200" cy="1292136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212" cy="1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B56445D" wp14:editId="07896833">
            <wp:extent cx="5029200" cy="257964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177" cy="2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D6F19C9" wp14:editId="6A3D02C4">
            <wp:extent cx="5067300" cy="1362021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703" cy="1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0" w:rsidRDefault="00E90490" w:rsidP="000B47EC"/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A78AB98" wp14:editId="025BEBBF">
            <wp:extent cx="5067300" cy="1362021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703" cy="1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1B6FA5E0" wp14:editId="253B51A7">
            <wp:extent cx="5067300" cy="2081111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203" cy="20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B844E3" wp14:editId="0B37B4C6">
            <wp:extent cx="5076495" cy="135826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  <w:r>
        <w:t>Added password encryption</w:t>
      </w: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731ED097" wp14:editId="003527B2">
            <wp:extent cx="6210935" cy="41338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0" w:rsidRPr="00E90490" w:rsidRDefault="00E90490" w:rsidP="000B47EC"/>
    <w:p w:rsidR="00B11A10" w:rsidRPr="008C284B" w:rsidRDefault="00E90490" w:rsidP="00B11A10">
      <w:r w:rsidRPr="00E90490">
        <w:rPr>
          <w:rFonts w:ascii="Ebrima" w:eastAsiaTheme="minorHAnsi" w:hAnsi="Ebrima" w:cstheme="minorBidi"/>
          <w:b/>
        </w:rPr>
        <w:br w:type="page"/>
      </w:r>
    </w:p>
    <w:p w:rsidR="00B11A10" w:rsidRPr="008C284B" w:rsidRDefault="00B11A10" w:rsidP="00B11A10">
      <w:r>
        <w:rPr>
          <w:noProof/>
          <w:lang w:eastAsia="en-GB"/>
        </w:rPr>
        <w:drawing>
          <wp:inline distT="0" distB="0" distL="0" distR="0" wp14:anchorId="3D1E3F21" wp14:editId="4C68A383">
            <wp:extent cx="5314950" cy="22479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Completely redid encryption so it does not use base64 but now ACTUALLY hashes the passwords so it is secure.</w:t>
      </w:r>
    </w:p>
    <w:p w:rsidR="00B11A10" w:rsidRDefault="00B11A10" w:rsidP="00B11A10">
      <w:r>
        <w:rPr>
          <w:noProof/>
          <w:lang w:eastAsia="en-GB"/>
        </w:rPr>
        <w:drawing>
          <wp:inline distT="0" distB="0" distL="0" distR="0" wp14:anchorId="6555C037" wp14:editId="25BBDFD7">
            <wp:extent cx="3228975" cy="7715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Lots of user sanitation over all of the login system to stop password less accounts and overwriting other accounts</w:t>
      </w:r>
    </w:p>
    <w:p w:rsidR="00B11A10" w:rsidRPr="008C284B" w:rsidRDefault="00B11A10" w:rsidP="00B11A10">
      <w:r>
        <w:rPr>
          <w:noProof/>
          <w:lang w:eastAsia="en-GB"/>
        </w:rPr>
        <w:drawing>
          <wp:inline distT="0" distB="0" distL="0" distR="0" wp14:anchorId="3386F720" wp14:editId="5BC34D0E">
            <wp:extent cx="6210935" cy="2699385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Revamped the session menu so it looks better and has images.</w:t>
      </w:r>
    </w:p>
    <w:p w:rsidR="00DB0357" w:rsidRDefault="00DB0357" w:rsidP="004B536C">
      <w:pPr>
        <w:spacing w:after="200"/>
        <w:rPr>
          <w:rFonts w:ascii="Ebrima" w:eastAsiaTheme="minorHAnsi" w:hAnsi="Ebrima" w:cstheme="minorBidi"/>
          <w:b/>
        </w:rPr>
      </w:pPr>
    </w:p>
    <w:p w:rsidR="00B11A10" w:rsidRDefault="00B11A10" w:rsidP="00B11A10">
      <w:pPr>
        <w:tabs>
          <w:tab w:val="left" w:pos="2940"/>
        </w:tabs>
      </w:pPr>
      <w:r>
        <w:tab/>
      </w: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10CCA30" wp14:editId="52B55C4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5876925" cy="933450"/>
            <wp:effectExtent l="0" t="0" r="9525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12A18BD3" wp14:editId="5A7DDF70">
            <wp:extent cx="6210935" cy="4055110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tabs>
          <w:tab w:val="left" w:pos="2940"/>
        </w:tabs>
      </w:pPr>
    </w:p>
    <w:p w:rsidR="00A773FC" w:rsidRPr="00B11A10" w:rsidRDefault="00A773FC" w:rsidP="00A773FC">
      <w:pPr>
        <w:tabs>
          <w:tab w:val="center" w:pos="4890"/>
        </w:tabs>
        <w:sectPr w:rsidR="00A773FC" w:rsidRPr="00B11A10" w:rsidSect="00A773FC">
          <w:headerReference w:type="default" r:id="rId31"/>
          <w:pgSz w:w="11906" w:h="16838"/>
          <w:pgMar w:top="2027" w:right="991" w:bottom="1440" w:left="1134" w:header="709" w:footer="454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6D1D24B6" wp14:editId="1216420C">
            <wp:extent cx="6210935" cy="3728085"/>
            <wp:effectExtent l="0" t="0" r="0" b="57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FC">
        <w:t xml:space="preserve"> </w:t>
      </w:r>
      <w:r>
        <w:t xml:space="preserve">Rewrote the answer check to allow 2 chances for the user to get the right answer. </w:t>
      </w:r>
      <w:r>
        <w:tab/>
      </w:r>
    </w:p>
    <w:p w:rsidR="00A773FC" w:rsidRPr="00B11A10" w:rsidRDefault="00A773FC" w:rsidP="00A773FC">
      <w:pPr>
        <w:tabs>
          <w:tab w:val="center" w:pos="4890"/>
        </w:tabs>
        <w:sectPr w:rsidR="00A773FC" w:rsidRPr="00B11A10" w:rsidSect="00A773FC">
          <w:headerReference w:type="default" r:id="rId33"/>
          <w:pgSz w:w="11906" w:h="16838"/>
          <w:pgMar w:top="2027" w:right="991" w:bottom="1440" w:left="1134" w:header="709" w:footer="454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392B1DE7" wp14:editId="4626EFF9">
            <wp:extent cx="6210935" cy="4300855"/>
            <wp:effectExtent l="0" t="0" r="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FC">
        <w:t xml:space="preserve"> </w:t>
      </w:r>
      <w:r>
        <w:t xml:space="preserve">Rewrote the answer check to allow 2 chances for the user to get the right answer. </w:t>
      </w:r>
      <w:r>
        <w:tab/>
      </w:r>
    </w:p>
    <w:p w:rsidR="00B11A10" w:rsidRDefault="006E5994" w:rsidP="004B536C">
      <w:pPr>
        <w:spacing w:after="200"/>
        <w:rPr>
          <w:rFonts w:ascii="Ebrima" w:eastAsiaTheme="minorHAnsi" w:hAnsi="Ebrima" w:cstheme="minorBidi"/>
          <w:b/>
        </w:rPr>
      </w:pPr>
      <w:r>
        <w:rPr>
          <w:noProof/>
          <w:lang w:eastAsia="en-GB"/>
        </w:rPr>
        <w:drawing>
          <wp:inline distT="0" distB="0" distL="0" distR="0" wp14:anchorId="2860055F" wp14:editId="682B65BF">
            <wp:extent cx="6510275" cy="946484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8906" cy="9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152212" wp14:editId="3AAE0F3F">
            <wp:extent cx="6478223" cy="8662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96323" cy="8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94" w:rsidRDefault="006E5994" w:rsidP="004B536C">
      <w:pPr>
        <w:spacing w:after="200"/>
        <w:rPr>
          <w:rFonts w:ascii="Ebrima" w:eastAsiaTheme="minorHAnsi" w:hAnsi="Ebrima" w:cstheme="minorBidi"/>
          <w:b/>
        </w:rPr>
      </w:pPr>
    </w:p>
    <w:p w:rsidR="006E5994" w:rsidRPr="004B536C" w:rsidRDefault="006E5994" w:rsidP="004B536C">
      <w:pPr>
        <w:spacing w:after="200"/>
        <w:rPr>
          <w:rFonts w:ascii="Ebrima" w:eastAsiaTheme="minorHAnsi" w:hAnsi="Ebrima" w:cstheme="minorBidi"/>
          <w:b/>
        </w:rPr>
        <w:sectPr w:rsidR="006E5994" w:rsidRPr="004B536C" w:rsidSect="004B536C">
          <w:headerReference w:type="default" r:id="rId37"/>
          <w:footerReference w:type="default" r:id="rId38"/>
          <w:pgSz w:w="11906" w:h="16838"/>
          <w:pgMar w:top="2083" w:right="849" w:bottom="1440" w:left="1134" w:header="709" w:footer="340" w:gutter="0"/>
          <w:cols w:space="708"/>
          <w:docGrid w:linePitch="360"/>
        </w:sectPr>
      </w:pPr>
      <w:r>
        <w:rPr>
          <w:rFonts w:ascii="Ebrima" w:eastAsiaTheme="minorHAnsi" w:hAnsi="Ebrima" w:cstheme="minorBidi"/>
          <w:b/>
        </w:rPr>
        <w:t xml:space="preserve">Changed it so </w:t>
      </w:r>
      <w:proofErr w:type="gramStart"/>
      <w:r>
        <w:rPr>
          <w:rFonts w:ascii="Ebrima" w:eastAsiaTheme="minorHAnsi" w:hAnsi="Ebrima" w:cstheme="minorBidi"/>
          <w:b/>
        </w:rPr>
        <w:t>its  gets</w:t>
      </w:r>
      <w:proofErr w:type="gramEnd"/>
      <w:r>
        <w:rPr>
          <w:rFonts w:ascii="Ebrima" w:eastAsiaTheme="minorHAnsi" w:hAnsi="Ebrima" w:cstheme="minorBidi"/>
          <w:b/>
        </w:rPr>
        <w:t xml:space="preserve"> songs/artists from </w:t>
      </w:r>
      <w:proofErr w:type="spellStart"/>
      <w:r>
        <w:rPr>
          <w:rFonts w:ascii="Ebrima" w:eastAsiaTheme="minorHAnsi" w:hAnsi="Ebrima" w:cstheme="minorBidi"/>
          <w:b/>
        </w:rPr>
        <w:t>a</w:t>
      </w:r>
      <w:proofErr w:type="spellEnd"/>
      <w:r>
        <w:rPr>
          <w:rFonts w:ascii="Ebrima" w:eastAsiaTheme="minorHAnsi" w:hAnsi="Ebrima" w:cstheme="minorBidi"/>
          <w:b/>
        </w:rPr>
        <w:t xml:space="preserve"> external file.</w:t>
      </w:r>
    </w:p>
    <w:p w:rsidR="004B536C" w:rsidRPr="004B536C" w:rsidRDefault="004B536C" w:rsidP="004B536C">
      <w:pPr>
        <w:pStyle w:val="Subheading2"/>
        <w:rPr>
          <w:rFonts w:eastAsiaTheme="majorEastAsia"/>
        </w:rPr>
      </w:pPr>
      <w:bookmarkStart w:id="5" w:name="_Toc535494769"/>
      <w:r w:rsidRPr="004B536C">
        <w:rPr>
          <w:rFonts w:eastAsiaTheme="majorEastAsia"/>
        </w:rPr>
        <w:t>Testing</w:t>
      </w:r>
      <w:bookmarkEnd w:id="5"/>
    </w:p>
    <w:p w:rsidR="004B536C" w:rsidRPr="0011021D" w:rsidRDefault="009C6D9D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S</w:t>
      </w:r>
      <w:r w:rsidR="004B536C" w:rsidRPr="0011021D">
        <w:rPr>
          <w:b w:val="0"/>
          <w:i/>
          <w:lang w:eastAsia="en-GB"/>
        </w:rPr>
        <w:t>how you have completed the tests you thought of</w:t>
      </w:r>
    </w:p>
    <w:p w:rsidR="004B536C" w:rsidRPr="0011021D" w:rsidRDefault="004B536C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Identify if you needed to make changes to your program</w:t>
      </w:r>
    </w:p>
    <w:p w:rsidR="004B536C" w:rsidRPr="0011021D" w:rsidRDefault="004B536C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Include the screenshots of the tests</w:t>
      </w:r>
    </w:p>
    <w:p w:rsidR="004B536C" w:rsidRDefault="004B536C" w:rsidP="0011021D">
      <w:pPr>
        <w:rPr>
          <w:b/>
        </w:rPr>
      </w:pPr>
    </w:p>
    <w:p w:rsidR="00E90490" w:rsidRPr="0011021D" w:rsidRDefault="00E90490" w:rsidP="0011021D">
      <w:pPr>
        <w:rPr>
          <w:b/>
        </w:rPr>
      </w:pPr>
      <w:r w:rsidRPr="0011021D">
        <w:rPr>
          <w:b/>
        </w:rPr>
        <w:t>My tests:</w:t>
      </w:r>
    </w:p>
    <w:tbl>
      <w:tblPr>
        <w:tblStyle w:val="GridTable4-Accent51"/>
        <w:tblW w:w="12866" w:type="dxa"/>
        <w:tblInd w:w="-5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2250"/>
        <w:gridCol w:w="2410"/>
        <w:gridCol w:w="3402"/>
        <w:gridCol w:w="4111"/>
      </w:tblGrid>
      <w:tr w:rsidR="008039C9" w:rsidRPr="009575F3" w:rsidTr="00B11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225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241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Expected result</w:t>
            </w:r>
          </w:p>
        </w:tc>
        <w:tc>
          <w:tcPr>
            <w:tcW w:w="3402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Pass/Fail</w:t>
            </w:r>
          </w:p>
        </w:tc>
        <w:tc>
          <w:tcPr>
            <w:tcW w:w="4111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Do I need to change my program?</w:t>
            </w:r>
            <w:r>
              <w:rPr>
                <w:color w:val="auto"/>
              </w:rPr>
              <w:br/>
              <w:t>If so</w:t>
            </w:r>
            <w:r w:rsidR="004A1710">
              <w:rPr>
                <w:color w:val="auto"/>
              </w:rPr>
              <w:t>,</w:t>
            </w:r>
            <w:r w:rsidR="00E42A53">
              <w:rPr>
                <w:color w:val="auto"/>
              </w:rPr>
              <w:t xml:space="preserve"> </w:t>
            </w:r>
            <w:r>
              <w:rPr>
                <w:color w:val="auto"/>
              </w:rPr>
              <w:t>how?</w:t>
            </w:r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</w:tcBorders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2250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multiple </w:t>
            </w:r>
            <w:proofErr w:type="spellStart"/>
            <w:r>
              <w:t>quiz’s</w:t>
            </w:r>
            <w:proofErr w:type="spellEnd"/>
            <w:r>
              <w:t xml:space="preserve"> can run at once</w:t>
            </w:r>
          </w:p>
        </w:tc>
        <w:tc>
          <w:tcPr>
            <w:tcW w:w="2410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would run fine</w:t>
            </w:r>
          </w:p>
        </w:tc>
        <w:tc>
          <w:tcPr>
            <w:tcW w:w="3402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 , it broke everything</w:t>
            </w:r>
          </w:p>
        </w:tc>
        <w:tc>
          <w:tcPr>
            <w:tcW w:w="4111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user sanitation for it</w:t>
            </w:r>
          </w:p>
        </w:tc>
      </w:tr>
      <w:tr w:rsidR="008039C9" w:rsidRPr="009575F3" w:rsidTr="00B1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225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my user sanitation works</w:t>
            </w:r>
          </w:p>
        </w:tc>
        <w:tc>
          <w:tcPr>
            <w:tcW w:w="241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stops errors due to users breaking the script</w:t>
            </w:r>
          </w:p>
        </w:tc>
        <w:tc>
          <w:tcPr>
            <w:tcW w:w="3402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might be places where the user can break the program BUT I have fixed most of them</w:t>
            </w:r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2250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multiple chance system</w:t>
            </w:r>
          </w:p>
        </w:tc>
        <w:tc>
          <w:tcPr>
            <w:tcW w:w="2410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You can </w:t>
            </w:r>
            <w:proofErr w:type="spellStart"/>
            <w:r>
              <w:t>awnser</w:t>
            </w:r>
            <w:proofErr w:type="spellEnd"/>
            <w:r>
              <w:t xml:space="preserve"> questions multiple times and receive the correct score</w:t>
            </w:r>
          </w:p>
        </w:tc>
        <w:tc>
          <w:tcPr>
            <w:tcW w:w="3402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Fail, It only worked the first time , then it counted incorrectly</w:t>
            </w:r>
          </w:p>
        </w:tc>
        <w:tc>
          <w:tcPr>
            <w:tcW w:w="4111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the classes for each question</w:t>
            </w:r>
          </w:p>
        </w:tc>
      </w:tr>
      <w:tr w:rsidR="008039C9" w:rsidRPr="009575F3" w:rsidTr="00B1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4</w:t>
            </w:r>
          </w:p>
        </w:tc>
        <w:tc>
          <w:tcPr>
            <w:tcW w:w="225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Duplicate accounts</w:t>
            </w:r>
          </w:p>
        </w:tc>
        <w:tc>
          <w:tcPr>
            <w:tcW w:w="241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</w:t>
            </w:r>
            <w:proofErr w:type="spellStart"/>
            <w:r>
              <w:t>cant</w:t>
            </w:r>
            <w:proofErr w:type="spellEnd"/>
            <w:r>
              <w:t xml:space="preserve"> be overwritten via registration</w:t>
            </w:r>
          </w:p>
        </w:tc>
        <w:tc>
          <w:tcPr>
            <w:tcW w:w="3402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 , accounts could be over written</w:t>
            </w:r>
          </w:p>
        </w:tc>
        <w:tc>
          <w:tcPr>
            <w:tcW w:w="4111" w:type="dxa"/>
          </w:tcPr>
          <w:p w:rsidR="008039C9" w:rsidRPr="006C7398" w:rsidRDefault="00FB145F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checks the account does not already </w:t>
            </w:r>
            <w:proofErr w:type="spellStart"/>
            <w:r>
              <w:t>exsist</w:t>
            </w:r>
            <w:proofErr w:type="spellEnd"/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5</w:t>
            </w:r>
          </w:p>
        </w:tc>
        <w:tc>
          <w:tcPr>
            <w:tcW w:w="2250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Accounts with no passwords</w:t>
            </w:r>
          </w:p>
        </w:tc>
        <w:tc>
          <w:tcPr>
            <w:tcW w:w="2410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won’t allow accounts with no passwords</w:t>
            </w:r>
          </w:p>
        </w:tc>
        <w:tc>
          <w:tcPr>
            <w:tcW w:w="3402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 , it allowed accounts with no passwords , it also caused errors cause you can’t hash nothing</w:t>
            </w:r>
          </w:p>
        </w:tc>
        <w:tc>
          <w:tcPr>
            <w:tcW w:w="4111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a check that the string is longer or equal to 1</w:t>
            </w:r>
          </w:p>
        </w:tc>
      </w:tr>
    </w:tbl>
    <w:p w:rsidR="009575F3" w:rsidRPr="00F04372" w:rsidRDefault="009575F3"/>
    <w:p w:rsidR="0011021D" w:rsidRDefault="0011021D" w:rsidP="0011021D">
      <w:pPr>
        <w:rPr>
          <w:b/>
        </w:rPr>
      </w:pPr>
      <w:r w:rsidRPr="008039C9">
        <w:rPr>
          <w:b/>
        </w:rPr>
        <w:t>My test screenshots:</w:t>
      </w:r>
    </w:p>
    <w:p w:rsidR="00FB145F" w:rsidRDefault="00FB145F" w:rsidP="0011021D">
      <w:pPr>
        <w:rPr>
          <w:b/>
        </w:rPr>
      </w:pPr>
      <w:r>
        <w:rPr>
          <w:b/>
        </w:rPr>
        <w:t>Test 1</w:t>
      </w:r>
    </w:p>
    <w:p w:rsidR="008039C9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T</w:t>
      </w:r>
      <w:r>
        <w:rPr>
          <w:noProof/>
          <w:lang w:eastAsia="en-GB"/>
        </w:rPr>
        <w:drawing>
          <wp:inline distT="0" distB="0" distL="0" distR="0" wp14:anchorId="50C50BDB" wp14:editId="4B181131">
            <wp:extent cx="3497178" cy="2797742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0805" cy="28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45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97F8325" wp14:editId="74A5401E">
            <wp:extent cx="3529263" cy="282341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1628" cy="28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Due to it being full screen they cant open multiple!</w:t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Also there is a check so if they spammed the quiz button quickly it will only open 1.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 xml:space="preserve">TEST 2 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My user sanitation was mainly resolved by making tikinter run in full screen.</w:t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I also added checks so they cant spam buttons to open up multiple scripts at once.</w:t>
      </w:r>
    </w:p>
    <w:p w:rsidR="00FB145F" w:rsidRDefault="006E5994" w:rsidP="000B47E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7D2ED87" wp14:editId="11EF2199">
            <wp:extent cx="3721768" cy="2977414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221" cy="29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/>
    <w:p w:rsidR="00FB145F" w:rsidRDefault="00FB145F" w:rsidP="000B47EC">
      <w:r>
        <w:t>Test 3</w:t>
      </w:r>
    </w:p>
    <w:p w:rsidR="00FB145F" w:rsidRDefault="006E5994" w:rsidP="000B47EC">
      <w:r>
        <w:rPr>
          <w:noProof/>
          <w:lang w:eastAsia="en-GB"/>
        </w:rPr>
        <w:drawing>
          <wp:inline distT="0" distB="0" distL="0" distR="0" wp14:anchorId="3046127E" wp14:editId="0B4046BD">
            <wp:extent cx="3372268" cy="2697814"/>
            <wp:effectExtent l="0" t="0" r="0" b="762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035" cy="27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9277274" wp14:editId="495E7B0C">
            <wp:extent cx="3449053" cy="2759242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2416" cy="27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When you get the question wrong it  lets you try again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381FBB5E" wp14:editId="73D2ED95">
            <wp:extent cx="8987155" cy="3252470"/>
            <wp:effectExtent l="0" t="0" r="4445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/>
    <w:p w:rsidR="006E5994" w:rsidRDefault="006E5994" w:rsidP="000B47EC"/>
    <w:p w:rsidR="006E5994" w:rsidRDefault="006E5994" w:rsidP="000B47EC"/>
    <w:p w:rsidR="006E5994" w:rsidRDefault="006E5994" w:rsidP="000B47EC"/>
    <w:p w:rsidR="006E5994" w:rsidRDefault="006E5994" w:rsidP="000B47EC"/>
    <w:p w:rsidR="006E5994" w:rsidRDefault="006E5994" w:rsidP="000B47EC"/>
    <w:p w:rsidR="00FB145F" w:rsidRDefault="00FB145F" w:rsidP="000B47EC">
      <w:proofErr w:type="gramStart"/>
      <w:r>
        <w:t>TEST  4</w:t>
      </w:r>
      <w:proofErr w:type="gramEnd"/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60F084DB" wp14:editId="5C533762">
            <wp:extent cx="3433011" cy="2746409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6835" cy="27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994">
        <w:rPr>
          <w:noProof/>
          <w:lang w:eastAsia="en-GB"/>
        </w:rPr>
        <w:drawing>
          <wp:inline distT="0" distB="0" distL="0" distR="0" wp14:anchorId="585B42F3" wp14:editId="40244C94">
            <wp:extent cx="3641558" cy="2913246"/>
            <wp:effectExtent l="0" t="0" r="0" b="190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695" cy="29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/>
    <w:p w:rsidR="00FB145F" w:rsidRDefault="00FB145F" w:rsidP="000B47EC">
      <w:r>
        <w:t xml:space="preserve">It gives </w:t>
      </w:r>
      <w:proofErr w:type="spellStart"/>
      <w:proofErr w:type="gramStart"/>
      <w:r>
        <w:t>a</w:t>
      </w:r>
      <w:proofErr w:type="spellEnd"/>
      <w:proofErr w:type="gramEnd"/>
      <w:r>
        <w:t xml:space="preserve"> error if the account exists and allows you   to retry</w:t>
      </w:r>
    </w:p>
    <w:p w:rsidR="006E5994" w:rsidRDefault="006E5994" w:rsidP="000B47EC"/>
    <w:p w:rsidR="006E5994" w:rsidRDefault="006E5994" w:rsidP="000B47EC"/>
    <w:p w:rsidR="006E5994" w:rsidRDefault="006E5994" w:rsidP="000B47EC"/>
    <w:p w:rsidR="006E5994" w:rsidRDefault="006E5994" w:rsidP="000B47EC"/>
    <w:p w:rsidR="00FB145F" w:rsidRDefault="00FB145F" w:rsidP="000B47EC">
      <w:r>
        <w:t>Test 5</w:t>
      </w:r>
    </w:p>
    <w:p w:rsidR="00FB145F" w:rsidRDefault="00E16F45" w:rsidP="000B47EC">
      <w:r>
        <w:rPr>
          <w:noProof/>
          <w:lang w:eastAsia="en-GB"/>
        </w:rPr>
        <w:drawing>
          <wp:inline distT="0" distB="0" distL="0" distR="0" wp14:anchorId="51646AF0" wp14:editId="7F9E7B04">
            <wp:extent cx="4876800" cy="3901440"/>
            <wp:effectExtent l="0" t="0" r="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7264" cy="39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45" w:rsidRDefault="00E16F45" w:rsidP="000B47EC">
      <w:pPr>
        <w:sectPr w:rsidR="00E16F45" w:rsidSect="003F16E0">
          <w:headerReference w:type="default" r:id="rId48"/>
          <w:footerReference w:type="default" r:id="rId49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  <w:r>
        <w:t>Added a check if the passwords were blank.</w:t>
      </w:r>
    </w:p>
    <w:p w:rsidR="0011021D" w:rsidRPr="0011021D" w:rsidRDefault="0011021D" w:rsidP="00F557EB">
      <w:pPr>
        <w:pStyle w:val="Subheading2"/>
      </w:pPr>
      <w:bookmarkStart w:id="6" w:name="_Toc535494770"/>
      <w:r w:rsidRPr="0011021D">
        <w:t>Evaluation</w:t>
      </w:r>
      <w:bookmarkEnd w:id="6"/>
    </w:p>
    <w:p w:rsidR="0011021D" w:rsidRPr="006A3CF4" w:rsidRDefault="006C1EF5" w:rsidP="004B536C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>
        <w:rPr>
          <w:b w:val="0"/>
        </w:rPr>
        <w:t>E</w:t>
      </w:r>
      <w:r w:rsidR="0011021D" w:rsidRPr="0011021D">
        <w:rPr>
          <w:b w:val="0"/>
        </w:rPr>
        <w:t>valuate how successful your program was</w:t>
      </w:r>
      <w:r w:rsidR="004A1710">
        <w:rPr>
          <w:b w:val="0"/>
        </w:rPr>
        <w:t xml:space="preserve">. </w:t>
      </w:r>
      <w:r w:rsidR="006A3CF4">
        <w:rPr>
          <w:b w:val="0"/>
        </w:rPr>
        <w:t xml:space="preserve"> </w:t>
      </w:r>
      <w:r w:rsidR="005A4617" w:rsidRPr="006A3CF4">
        <w:rPr>
          <w:b w:val="0"/>
        </w:rPr>
        <w:t>Y</w:t>
      </w:r>
      <w:r w:rsidR="0011021D" w:rsidRPr="006A3CF4">
        <w:rPr>
          <w:b w:val="0"/>
        </w:rPr>
        <w:t xml:space="preserve">ou may find it useful to </w:t>
      </w:r>
      <w:r w:rsidR="005A4617" w:rsidRPr="006A3CF4">
        <w:rPr>
          <w:b w:val="0"/>
        </w:rPr>
        <w:t>refer back to your tests</w:t>
      </w:r>
    </w:p>
    <w:p w:rsidR="0011021D" w:rsidRPr="0011021D" w:rsidRDefault="0011021D" w:rsidP="0011021D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 w:rsidRPr="0011021D">
        <w:rPr>
          <w:b w:val="0"/>
        </w:rPr>
        <w:t>You should reflect on any new skills you have developed</w:t>
      </w:r>
    </w:p>
    <w:p w:rsidR="0011021D" w:rsidRPr="0011021D" w:rsidRDefault="0011021D" w:rsidP="0011021D">
      <w:pPr>
        <w:rPr>
          <w:i/>
        </w:rPr>
      </w:pPr>
    </w:p>
    <w:p w:rsidR="0011021D" w:rsidRPr="00347EE4" w:rsidRDefault="0011021D" w:rsidP="006A3CF4">
      <w:pPr>
        <w:pStyle w:val="Instructions2"/>
      </w:pPr>
      <w:r w:rsidRPr="00347EE4">
        <w:t xml:space="preserve">This section should be </w:t>
      </w:r>
      <w:r w:rsidR="006A3CF4">
        <w:t>approximately 200-500 words.</w:t>
      </w:r>
    </w:p>
    <w:p w:rsidR="0011021D" w:rsidRPr="0011021D" w:rsidRDefault="0011021D" w:rsidP="0011021D">
      <w:pPr>
        <w:rPr>
          <w:b/>
        </w:rPr>
      </w:pP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How successful was my program?</w:t>
      </w:r>
    </w:p>
    <w:p w:rsidR="0011021D" w:rsidRDefault="00E16F45" w:rsidP="000B47EC">
      <w:pPr>
        <w:rPr>
          <w:b/>
        </w:rPr>
      </w:pPr>
      <w:r>
        <w:rPr>
          <w:b/>
        </w:rPr>
        <w:t>T</w:t>
      </w:r>
    </w:p>
    <w:p w:rsidR="0011021D" w:rsidRDefault="0011021D" w:rsidP="000B47EC">
      <w:pPr>
        <w:rPr>
          <w:b/>
        </w:rPr>
      </w:pPr>
    </w:p>
    <w:p w:rsidR="0011021D" w:rsidRDefault="0011021D" w:rsidP="000B47EC">
      <w:pPr>
        <w:rPr>
          <w:b/>
        </w:rPr>
      </w:pPr>
    </w:p>
    <w:p w:rsidR="0011021D" w:rsidRPr="0011021D" w:rsidRDefault="0011021D" w:rsidP="000B47EC">
      <w:pPr>
        <w:rPr>
          <w:b/>
        </w:rPr>
      </w:pP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What new skills have I developed?</w:t>
      </w:r>
    </w:p>
    <w:p w:rsidR="0011021D" w:rsidRPr="0011021D" w:rsidRDefault="0011021D" w:rsidP="000B47EC">
      <w:pPr>
        <w:rPr>
          <w:b/>
        </w:rPr>
      </w:pPr>
    </w:p>
    <w:p w:rsidR="009575F3" w:rsidRDefault="009575F3" w:rsidP="000B47EC"/>
    <w:p w:rsidR="009575F3" w:rsidRDefault="009575F3" w:rsidP="000B47EC"/>
    <w:p w:rsidR="009575F3" w:rsidRDefault="009575F3" w:rsidP="000B47EC"/>
    <w:p w:rsidR="00347EE4" w:rsidRDefault="00347EE4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 w:rsidP="00831C88">
      <w:pPr>
        <w:pStyle w:val="Subheading2"/>
      </w:pPr>
      <w:bookmarkStart w:id="7" w:name="_Toc535494771"/>
      <w:r>
        <w:t>References/Resources Used:</w:t>
      </w:r>
      <w:bookmarkEnd w:id="7"/>
    </w:p>
    <w:p w:rsidR="00831C88" w:rsidRDefault="00831C88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8"/>
        <w:gridCol w:w="2593"/>
      </w:tblGrid>
      <w:tr w:rsidR="00831C88" w:rsidTr="006E5994">
        <w:tc>
          <w:tcPr>
            <w:tcW w:w="7178" w:type="dxa"/>
          </w:tcPr>
          <w:p w:rsidR="00831C88" w:rsidRDefault="00831C88">
            <w:pPr>
              <w:spacing w:after="0" w:line="240" w:lineRule="auto"/>
            </w:pPr>
            <w:r>
              <w:t>Resource Used</w:t>
            </w:r>
          </w:p>
        </w:tc>
        <w:tc>
          <w:tcPr>
            <w:tcW w:w="2593" w:type="dxa"/>
          </w:tcPr>
          <w:p w:rsidR="00831C88" w:rsidRDefault="00831C88">
            <w:pPr>
              <w:spacing w:after="0" w:line="240" w:lineRule="auto"/>
            </w:pPr>
            <w:r>
              <w:t>Reason</w:t>
            </w:r>
          </w:p>
        </w:tc>
      </w:tr>
      <w:tr w:rsidR="00831C88" w:rsidTr="006E5994">
        <w:tc>
          <w:tcPr>
            <w:tcW w:w="7178" w:type="dxa"/>
          </w:tcPr>
          <w:p w:rsidR="00831C88" w:rsidRDefault="006E5994">
            <w:pPr>
              <w:spacing w:after="0" w:line="240" w:lineRule="auto"/>
            </w:pPr>
            <w:hyperlink r:id="rId50" w:history="1">
              <w:r>
                <w:rPr>
                  <w:rStyle w:val="Hyperlink"/>
                </w:rPr>
                <w:t>https://www.python-course.eu/python_tkinter.php</w:t>
              </w:r>
            </w:hyperlink>
          </w:p>
        </w:tc>
        <w:tc>
          <w:tcPr>
            <w:tcW w:w="2593" w:type="dxa"/>
          </w:tcPr>
          <w:p w:rsidR="00831C88" w:rsidRDefault="006E5994">
            <w:pPr>
              <w:spacing w:after="0" w:line="240" w:lineRule="auto"/>
            </w:pPr>
            <w:r>
              <w:t xml:space="preserve">To understand basics of </w:t>
            </w:r>
            <w:proofErr w:type="spellStart"/>
            <w:r>
              <w:t>tkinter</w:t>
            </w:r>
            <w:proofErr w:type="spellEnd"/>
          </w:p>
        </w:tc>
      </w:tr>
      <w:tr w:rsidR="00831C88" w:rsidTr="006E5994">
        <w:tc>
          <w:tcPr>
            <w:tcW w:w="7178" w:type="dxa"/>
          </w:tcPr>
          <w:p w:rsidR="00831C88" w:rsidRDefault="006E5994">
            <w:pPr>
              <w:spacing w:after="0" w:line="240" w:lineRule="auto"/>
            </w:pPr>
            <w:hyperlink r:id="rId51" w:history="1">
              <w:r>
                <w:rPr>
                  <w:rStyle w:val="Hyperlink"/>
                </w:rPr>
                <w:t>https://docs.python.org/3/library/tk.html</w:t>
              </w:r>
            </w:hyperlink>
          </w:p>
        </w:tc>
        <w:tc>
          <w:tcPr>
            <w:tcW w:w="2593" w:type="dxa"/>
          </w:tcPr>
          <w:p w:rsidR="00831C88" w:rsidRDefault="006E5994">
            <w:pPr>
              <w:spacing w:after="0" w:line="240" w:lineRule="auto"/>
            </w:pPr>
            <w:r>
              <w:t>For all syntax related things</w:t>
            </w:r>
          </w:p>
        </w:tc>
      </w:tr>
      <w:tr w:rsidR="006E5994" w:rsidTr="006E5994">
        <w:tc>
          <w:tcPr>
            <w:tcW w:w="7178" w:type="dxa"/>
          </w:tcPr>
          <w:p w:rsidR="006E5994" w:rsidRDefault="006E5994" w:rsidP="006E5994">
            <w:pPr>
              <w:spacing w:after="0" w:line="240" w:lineRule="auto"/>
            </w:pPr>
            <w:hyperlink r:id="rId52" w:history="1">
              <w:r>
                <w:rPr>
                  <w:rStyle w:val="Hyperlink"/>
                </w:rPr>
                <w:t>https://docs.python.org/3/library/os.html</w:t>
              </w:r>
            </w:hyperlink>
          </w:p>
        </w:tc>
        <w:tc>
          <w:tcPr>
            <w:tcW w:w="2593" w:type="dxa"/>
          </w:tcPr>
          <w:p w:rsidR="006E5994" w:rsidRDefault="006E5994" w:rsidP="006E5994">
            <w:pPr>
              <w:spacing w:after="0" w:line="240" w:lineRule="auto"/>
            </w:pPr>
            <w:r>
              <w:t>For all syntax related things</w:t>
            </w:r>
          </w:p>
        </w:tc>
      </w:tr>
      <w:tr w:rsidR="006E5994" w:rsidTr="006E5994">
        <w:tc>
          <w:tcPr>
            <w:tcW w:w="7178" w:type="dxa"/>
          </w:tcPr>
          <w:p w:rsidR="006E5994" w:rsidRDefault="006E5994" w:rsidP="006E5994">
            <w:pPr>
              <w:spacing w:after="0" w:line="240" w:lineRule="auto"/>
            </w:pPr>
            <w:hyperlink r:id="rId53" w:history="1">
              <w:r>
                <w:rPr>
                  <w:rStyle w:val="Hyperlink"/>
                </w:rPr>
                <w:t>https://docs.python.org/3/library/random.html</w:t>
              </w:r>
            </w:hyperlink>
          </w:p>
        </w:tc>
        <w:tc>
          <w:tcPr>
            <w:tcW w:w="2593" w:type="dxa"/>
          </w:tcPr>
          <w:p w:rsidR="006E5994" w:rsidRDefault="006E5994" w:rsidP="006E5994">
            <w:pPr>
              <w:spacing w:after="0" w:line="240" w:lineRule="auto"/>
            </w:pPr>
            <w:r>
              <w:t>For all syntax related things</w:t>
            </w:r>
          </w:p>
        </w:tc>
      </w:tr>
      <w:tr w:rsidR="006E5994" w:rsidTr="006E5994">
        <w:tc>
          <w:tcPr>
            <w:tcW w:w="7178" w:type="dxa"/>
          </w:tcPr>
          <w:p w:rsidR="006E5994" w:rsidRDefault="006E5994" w:rsidP="006E5994">
            <w:pPr>
              <w:spacing w:after="0" w:line="240" w:lineRule="auto"/>
            </w:pPr>
            <w:hyperlink r:id="rId54" w:history="1">
              <w:r>
                <w:rPr>
                  <w:rStyle w:val="Hyperlink"/>
                </w:rPr>
                <w:t>https://docs.python.org/3/library/time.html</w:t>
              </w:r>
            </w:hyperlink>
          </w:p>
        </w:tc>
        <w:tc>
          <w:tcPr>
            <w:tcW w:w="2593" w:type="dxa"/>
          </w:tcPr>
          <w:p w:rsidR="006E5994" w:rsidRDefault="006E5994" w:rsidP="006E5994">
            <w:pPr>
              <w:spacing w:after="0" w:line="240" w:lineRule="auto"/>
            </w:pPr>
            <w:r>
              <w:t>For all syntax related things</w:t>
            </w:r>
          </w:p>
        </w:tc>
      </w:tr>
      <w:tr w:rsidR="006E5994" w:rsidTr="006E5994">
        <w:tc>
          <w:tcPr>
            <w:tcW w:w="7178" w:type="dxa"/>
          </w:tcPr>
          <w:p w:rsidR="006E5994" w:rsidRDefault="006E5994" w:rsidP="006E5994">
            <w:pPr>
              <w:spacing w:after="0" w:line="240" w:lineRule="auto"/>
            </w:pPr>
            <w:hyperlink r:id="rId55" w:history="1">
              <w:r>
                <w:rPr>
                  <w:rStyle w:val="Hyperlink"/>
                </w:rPr>
                <w:t>https://docs.python.org/3/library/base64.html</w:t>
              </w:r>
            </w:hyperlink>
          </w:p>
        </w:tc>
        <w:tc>
          <w:tcPr>
            <w:tcW w:w="2593" w:type="dxa"/>
          </w:tcPr>
          <w:p w:rsidR="006E5994" w:rsidRDefault="006E5994" w:rsidP="006E5994">
            <w:pPr>
              <w:spacing w:after="0" w:line="240" w:lineRule="auto"/>
            </w:pPr>
            <w:r>
              <w:t>For all syntax related things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hyperlink r:id="rId56" w:history="1">
              <w:r>
                <w:rPr>
                  <w:rStyle w:val="Hyperlink"/>
                </w:rPr>
                <w:t>https://docs.python.org/2/library/winsound.html</w:t>
              </w:r>
            </w:hyperlink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For all syntax related things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hyperlink r:id="rId57" w:history="1">
              <w:r>
                <w:rPr>
                  <w:rStyle w:val="Hyperlink"/>
                </w:rPr>
                <w:t>https://docs.python.org/3/library/pickle.html</w:t>
              </w:r>
            </w:hyperlink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For all syntax related things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hyperlink r:id="rId58" w:history="1">
              <w:r>
                <w:rPr>
                  <w:rStyle w:val="Hyperlink"/>
                </w:rPr>
                <w:t>https://www.geeksforgeeks.org/random-seed-in-python/</w:t>
              </w:r>
            </w:hyperlink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How to seed passwords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hyperlink r:id="rId59" w:history="1">
              <w:r>
                <w:rPr>
                  <w:rStyle w:val="Hyperlink"/>
                </w:rPr>
                <w:t>https://freemidi.org/download3-21071-sweden-minecraft</w:t>
              </w:r>
            </w:hyperlink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Where I sourced the song from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hyperlink r:id="rId60" w:history="1">
              <w:r>
                <w:rPr>
                  <w:rStyle w:val="Hyperlink"/>
                </w:rPr>
                <w:t>https://www.last.fm/</w:t>
              </w:r>
            </w:hyperlink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Album Art Source</w:t>
            </w:r>
          </w:p>
        </w:tc>
      </w:tr>
      <w:tr w:rsidR="00CD3D8F" w:rsidTr="006E5994">
        <w:tc>
          <w:tcPr>
            <w:tcW w:w="7178" w:type="dxa"/>
          </w:tcPr>
          <w:p w:rsidR="00CD3D8F" w:rsidRDefault="00CD3D8F" w:rsidP="00CD3D8F">
            <w:pPr>
              <w:spacing w:after="0" w:line="240" w:lineRule="auto"/>
            </w:pPr>
            <w:r w:rsidRPr="00CD3D8F">
              <w:t>https://gith</w:t>
            </w:r>
            <w:r>
              <w:t>ub.com/</w:t>
            </w:r>
          </w:p>
        </w:tc>
        <w:tc>
          <w:tcPr>
            <w:tcW w:w="2593" w:type="dxa"/>
          </w:tcPr>
          <w:p w:rsidR="00CD3D8F" w:rsidRDefault="00CD3D8F" w:rsidP="00CD3D8F">
            <w:pPr>
              <w:spacing w:after="0" w:line="240" w:lineRule="auto"/>
            </w:pPr>
            <w:r>
              <w:t>For maintaining and storing my quiz</w:t>
            </w:r>
          </w:p>
        </w:tc>
      </w:tr>
    </w:tbl>
    <w:p w:rsidR="00831C88" w:rsidRDefault="00831C88">
      <w:pPr>
        <w:spacing w:after="0" w:line="240" w:lineRule="auto"/>
      </w:pPr>
      <w:bookmarkStart w:id="8" w:name="_GoBack"/>
      <w:bookmarkEnd w:id="8"/>
    </w:p>
    <w:sectPr w:rsidR="00831C88" w:rsidSect="004B536C">
      <w:headerReference w:type="default" r:id="rId61"/>
      <w:footerReference w:type="default" r:id="rId62"/>
      <w:pgSz w:w="11906" w:h="16838"/>
      <w:pgMar w:top="2083" w:right="991" w:bottom="1440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E28" w:rsidRDefault="000C5E28" w:rsidP="00D21C92">
      <w:r>
        <w:separator/>
      </w:r>
    </w:p>
  </w:endnote>
  <w:endnote w:type="continuationSeparator" w:id="0">
    <w:p w:rsidR="000C5E28" w:rsidRDefault="000C5E28" w:rsidP="00D2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 w:rsidR="005E6B0E">
      <w:rPr>
        <w:sz w:val="16"/>
        <w:szCs w:val="16"/>
      </w:rPr>
      <w:t>Name:</w:t>
    </w:r>
  </w:p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D164B7" w:rsidRDefault="005E6B0E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8611BF" w:rsidRPr="0051446F" w:rsidRDefault="008611BF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6E5994">
      <w:rPr>
        <w:noProof/>
        <w:sz w:val="16"/>
        <w:szCs w:val="16"/>
      </w:rPr>
      <w:t>2</w:t>
    </w:r>
    <w:r w:rsidRPr="00937FF3">
      <w:rPr>
        <w:noProof/>
        <w:sz w:val="16"/>
        <w:szCs w:val="16"/>
      </w:rPr>
      <w:fldChar w:fldCharType="end"/>
    </w:r>
    <w:r w:rsidR="00347EE4">
      <w:rPr>
        <w:noProof/>
        <w:sz w:val="16"/>
        <w:szCs w:val="16"/>
      </w:rPr>
      <w:tab/>
    </w:r>
    <w:r w:rsidR="007C514D">
      <w:rPr>
        <w:noProof/>
        <w:sz w:val="16"/>
        <w:szCs w:val="16"/>
      </w:rPr>
      <w:t>© OCR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29A" w:rsidRPr="00D164B7" w:rsidRDefault="00A0729A" w:rsidP="005E6B0E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A0729A" w:rsidRPr="00D164B7" w:rsidRDefault="00A0729A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A0729A" w:rsidRDefault="008039C9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>Date:</w:t>
    </w:r>
  </w:p>
  <w:p w:rsidR="00A0729A" w:rsidRPr="0051446F" w:rsidRDefault="00A0729A" w:rsidP="0047204B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CD3D8F">
      <w:rPr>
        <w:noProof/>
        <w:sz w:val="16"/>
        <w:szCs w:val="16"/>
      </w:rPr>
      <w:t>14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F04372" w:rsidRP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923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CD3D8F">
      <w:rPr>
        <w:noProof/>
        <w:sz w:val="16"/>
        <w:szCs w:val="16"/>
      </w:rPr>
      <w:t>15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6B0E" w:rsidRPr="00D164B7" w:rsidRDefault="005E6B0E" w:rsidP="005E6B0E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5E6B0E" w:rsidRPr="00D164B7" w:rsidRDefault="005E6B0E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5E6B0E" w:rsidRDefault="005E6B0E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>Date:</w:t>
    </w:r>
  </w:p>
  <w:p w:rsidR="005E6B0E" w:rsidRPr="005E6B0E" w:rsidRDefault="005E6B0E" w:rsidP="0047204B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CD3D8F">
      <w:rPr>
        <w:noProof/>
        <w:sz w:val="16"/>
        <w:szCs w:val="16"/>
      </w:rPr>
      <w:t>22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F64D7E" w:rsidRP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CD3D8F">
      <w:rPr>
        <w:noProof/>
        <w:sz w:val="16"/>
        <w:szCs w:val="16"/>
      </w:rPr>
      <w:t>24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E28" w:rsidRDefault="000C5E28" w:rsidP="00D21C92">
      <w:r>
        <w:separator/>
      </w:r>
    </w:p>
  </w:footnote>
  <w:footnote w:type="continuationSeparator" w:id="0">
    <w:p w:rsidR="000C5E28" w:rsidRDefault="000C5E28" w:rsidP="00D21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64B7" w:rsidRPr="00F04372" w:rsidRDefault="00F04372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57216" behindDoc="1" locked="0" layoutInCell="1" allowOverlap="1" wp14:anchorId="4FC5BE01" wp14:editId="7016FBA3">
          <wp:simplePos x="0" y="0"/>
          <wp:positionH relativeFrom="column">
            <wp:posOffset>-281305</wp:posOffset>
          </wp:positionH>
          <wp:positionV relativeFrom="paragraph">
            <wp:posOffset>-441960</wp:posOffset>
          </wp:positionV>
          <wp:extent cx="7155180" cy="1021080"/>
          <wp:effectExtent l="0" t="0" r="7620" b="7620"/>
          <wp:wrapTight wrapText="bothSides">
            <wp:wrapPolygon edited="0">
              <wp:start x="0" y="0"/>
              <wp:lineTo x="0" y="21358"/>
              <wp:lineTo x="21565" y="21358"/>
              <wp:lineTo x="21565" y="0"/>
              <wp:lineTo x="0" y="0"/>
            </wp:wrapPolygon>
          </wp:wrapTight>
          <wp:docPr id="10" name="Picture 10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Front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5180" cy="1021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64B7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07CCC" wp14:editId="3F807D32">
              <wp:simplePos x="0" y="0"/>
              <wp:positionH relativeFrom="column">
                <wp:posOffset>-732790</wp:posOffset>
              </wp:positionH>
              <wp:positionV relativeFrom="paragraph">
                <wp:posOffset>-448945</wp:posOffset>
              </wp:positionV>
              <wp:extent cx="450850" cy="10711180"/>
              <wp:effectExtent l="0" t="0" r="635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EC60DA" id="Rectangle 5" o:spid="_x0000_s1026" style="position:absolute;margin-left:-57.7pt;margin-top:-35.35pt;width:35.5pt;height:84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" fillcolor="#a4cedc" stroked="f" strokeweight="2pt"/>
          </w:pict>
        </mc:Fallback>
      </mc:AlternateContent>
    </w:r>
  </w:p>
  <w:p w:rsidR="00D164B7" w:rsidRPr="00F04372" w:rsidRDefault="00D164B7" w:rsidP="00D21C92">
    <w:pPr>
      <w:pStyle w:val="Header"/>
      <w:rPr>
        <w:sz w:val="18"/>
        <w:szCs w:val="18"/>
      </w:rPr>
    </w:pPr>
  </w:p>
  <w:p w:rsidR="00D164B7" w:rsidRPr="00F04372" w:rsidRDefault="00D164B7" w:rsidP="00D21C92">
    <w:pPr>
      <w:pStyle w:val="Header"/>
      <w:rPr>
        <w:sz w:val="18"/>
        <w:szCs w:val="18"/>
      </w:rPr>
    </w:pPr>
  </w:p>
  <w:p w:rsidR="001C5E70" w:rsidRDefault="001C5E70" w:rsidP="00D21C92">
    <w:pPr>
      <w:pStyle w:val="Header"/>
      <w:rPr>
        <w:sz w:val="18"/>
        <w:szCs w:val="18"/>
      </w:rPr>
    </w:pPr>
  </w:p>
  <w:p w:rsidR="00D164B7" w:rsidRPr="00D164B7" w:rsidRDefault="00D164B7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 w:rsidR="00E22FB8">
      <w:rPr>
        <w:sz w:val="18"/>
        <w:szCs w:val="18"/>
      </w:rPr>
      <w:t>Lord Williams’s School</w:t>
    </w:r>
    <w:r w:rsidRPr="00D164B7">
      <w:rPr>
        <w:sz w:val="18"/>
        <w:szCs w:val="18"/>
      </w:rPr>
      <w:tab/>
      <w:t>Centre Number:</w:t>
    </w:r>
    <w:r w:rsidR="00E22FB8">
      <w:rPr>
        <w:sz w:val="18"/>
        <w:szCs w:val="18"/>
      </w:rPr>
      <w:t xml:space="preserve"> 62105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29A" w:rsidRPr="00F04372" w:rsidRDefault="00DB0357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1552" behindDoc="1" locked="0" layoutInCell="1" allowOverlap="1" wp14:anchorId="1F4749F5" wp14:editId="0CED121A">
          <wp:simplePos x="0" y="0"/>
          <wp:positionH relativeFrom="column">
            <wp:posOffset>-466725</wp:posOffset>
          </wp:positionH>
          <wp:positionV relativeFrom="paragraph">
            <wp:posOffset>-450215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9" name="Picture 9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729A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DDC179A" wp14:editId="7F827CEE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F8C081" id="Rectangle 8" o:spid="_x0000_s1026" style="position:absolute;margin-left:-1in;margin-top:-35.45pt;width:35.5pt;height:598.4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" fillcolor="#a4cedc" stroked="f" strokeweight="2pt">
              <w10:wrap type="tight"/>
            </v:rect>
          </w:pict>
        </mc:Fallback>
      </mc:AlternateContent>
    </w: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A0729A" w:rsidRPr="00D164B7" w:rsidRDefault="00A0729A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F04372">
      <w:rPr>
        <w:sz w:val="18"/>
        <w:szCs w:val="18"/>
      </w:rPr>
      <w:t>Centre Name</w:t>
    </w:r>
    <w:r w:rsidRPr="00D164B7">
      <w:rPr>
        <w:sz w:val="18"/>
        <w:szCs w:val="18"/>
      </w:rPr>
      <w:t xml:space="preserve">: </w:t>
    </w:r>
    <w:r w:rsidRPr="00D164B7">
      <w:rPr>
        <w:sz w:val="18"/>
        <w:szCs w:val="18"/>
      </w:rPr>
      <w:tab/>
      <w:t>Centre Number: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3FC" w:rsidRPr="00F04372" w:rsidRDefault="00A773FC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88960" behindDoc="1" locked="0" layoutInCell="1" allowOverlap="1" wp14:anchorId="52671452" wp14:editId="57837D48">
          <wp:simplePos x="0" y="0"/>
          <wp:positionH relativeFrom="column">
            <wp:posOffset>-271780</wp:posOffset>
          </wp:positionH>
          <wp:positionV relativeFrom="paragraph">
            <wp:posOffset>-450850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30" name="Picture 30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6A6A17C8" wp14:editId="031F51B1">
              <wp:simplePos x="0" y="0"/>
              <wp:positionH relativeFrom="column">
                <wp:posOffset>-779467</wp:posOffset>
              </wp:positionH>
              <wp:positionV relativeFrom="paragraph">
                <wp:posOffset>-414589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85243" id="Rectangle 12" o:spid="_x0000_s1026" style="position:absolute;margin-left:-61.4pt;margin-top:-32.65pt;width:35.5pt;height:843.4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CiXg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b/>
        <w:sz w:val="18"/>
        <w:szCs w:val="18"/>
      </w:rPr>
    </w:pPr>
  </w:p>
  <w:p w:rsidR="00A773FC" w:rsidRPr="00D164B7" w:rsidRDefault="00A773FC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5E6B0E">
      <w:rPr>
        <w:sz w:val="18"/>
        <w:szCs w:val="18"/>
      </w:rPr>
      <w:t>C</w:t>
    </w:r>
    <w:r>
      <w:rPr>
        <w:sz w:val="18"/>
        <w:szCs w:val="18"/>
      </w:rPr>
      <w:t xml:space="preserve">entre Name: </w:t>
    </w:r>
    <w:r>
      <w:rPr>
        <w:sz w:val="18"/>
        <w:szCs w:val="18"/>
      </w:rPr>
      <w:tab/>
    </w:r>
    <w:r w:rsidRPr="00D164B7">
      <w:rPr>
        <w:sz w:val="18"/>
        <w:szCs w:val="18"/>
      </w:rPr>
      <w:t>Centre Number: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3FC" w:rsidRPr="00F04372" w:rsidRDefault="00A773FC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92032" behindDoc="1" locked="0" layoutInCell="1" allowOverlap="1" wp14:anchorId="52671452" wp14:editId="57837D48">
          <wp:simplePos x="0" y="0"/>
          <wp:positionH relativeFrom="column">
            <wp:posOffset>-271780</wp:posOffset>
          </wp:positionH>
          <wp:positionV relativeFrom="paragraph">
            <wp:posOffset>-450850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08" name="Picture 208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6A6A17C8" wp14:editId="031F51B1">
              <wp:simplePos x="0" y="0"/>
              <wp:positionH relativeFrom="column">
                <wp:posOffset>-779467</wp:posOffset>
              </wp:positionH>
              <wp:positionV relativeFrom="paragraph">
                <wp:posOffset>-414589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07" name="Rectangle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3DA46BA" id="Rectangle 207" o:spid="_x0000_s1026" style="position:absolute;margin-left:-61.4pt;margin-top:-32.65pt;width:35.5pt;height:843.4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" fillcolor="#a4cedc" stroked="f" strokeweight="2pt">
              <w10:wrap type="tight"/>
            </v:rect>
          </w:pict>
        </mc:Fallback>
      </mc:AlternateContent>
    </w: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b/>
        <w:sz w:val="18"/>
        <w:szCs w:val="18"/>
      </w:rPr>
    </w:pPr>
  </w:p>
  <w:p w:rsidR="00A773FC" w:rsidRPr="00D164B7" w:rsidRDefault="00A773FC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5E6B0E">
      <w:rPr>
        <w:sz w:val="18"/>
        <w:szCs w:val="18"/>
      </w:rPr>
      <w:t>C</w:t>
    </w:r>
    <w:r>
      <w:rPr>
        <w:sz w:val="18"/>
        <w:szCs w:val="18"/>
      </w:rPr>
      <w:t xml:space="preserve">entre Name: </w:t>
    </w:r>
    <w:r>
      <w:rPr>
        <w:sz w:val="18"/>
        <w:szCs w:val="18"/>
      </w:rPr>
      <w:tab/>
    </w:r>
    <w:r w:rsidRPr="00D164B7">
      <w:rPr>
        <w:sz w:val="18"/>
        <w:szCs w:val="18"/>
      </w:rPr>
      <w:t>Centre Number: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9C9" w:rsidRPr="00F04372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9744" behindDoc="1" locked="0" layoutInCell="1" allowOverlap="1" wp14:anchorId="706ECF8E" wp14:editId="661D7671">
          <wp:simplePos x="0" y="0"/>
          <wp:positionH relativeFrom="column">
            <wp:posOffset>-322580</wp:posOffset>
          </wp:positionH>
          <wp:positionV relativeFrom="paragraph">
            <wp:posOffset>-438785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5" name="Picture 25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1355B0A2" wp14:editId="5965F9B0">
              <wp:simplePos x="0" y="0"/>
              <wp:positionH relativeFrom="column">
                <wp:posOffset>-722630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E01F04" id="Rectangle 20" o:spid="_x0000_s1026" style="position:absolute;margin-left:-56.9pt;margin-top:-35.45pt;width:35.5pt;height:843.4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8039C9" w:rsidRPr="00D164B7" w:rsidRDefault="008039C9" w:rsidP="0047204B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F04372">
      <w:rPr>
        <w:sz w:val="18"/>
        <w:szCs w:val="18"/>
      </w:rPr>
      <w:t>Centre Name</w:t>
    </w:r>
    <w:r w:rsidRPr="00D164B7">
      <w:rPr>
        <w:sz w:val="18"/>
        <w:szCs w:val="18"/>
      </w:rPr>
      <w:t xml:space="preserve">: </w:t>
    </w:r>
    <w:r w:rsidRPr="00D164B7">
      <w:rPr>
        <w:sz w:val="18"/>
        <w:szCs w:val="18"/>
      </w:rPr>
      <w:tab/>
      <w:t>Centre Number: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357" w:rsidRPr="008039C9" w:rsidRDefault="00DB0357" w:rsidP="00D21C92">
    <w:pPr>
      <w:pStyle w:val="Header"/>
      <w:rPr>
        <w:sz w:val="18"/>
        <w:szCs w:val="18"/>
      </w:rPr>
    </w:pP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76672" behindDoc="1" locked="0" layoutInCell="1" allowOverlap="1" wp14:anchorId="48B05346" wp14:editId="2F777787">
          <wp:simplePos x="0" y="0"/>
          <wp:positionH relativeFrom="column">
            <wp:posOffset>-473075</wp:posOffset>
          </wp:positionH>
          <wp:positionV relativeFrom="paragraph">
            <wp:posOffset>-412750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" name="Picture 2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039C9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5313A61" wp14:editId="1C9967E4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579235" id="Rectangle 13" o:spid="_x0000_s1026" style="position:absolute;margin-left:-1in;margin-top:-35.45pt;width:35.5pt;height:598.4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" fillcolor="#a4cedc" stroked="f" strokeweight="2pt">
              <w10:wrap type="tight"/>
            </v:rect>
          </w:pict>
        </mc:Fallback>
      </mc:AlternateContent>
    </w:r>
  </w:p>
  <w:p w:rsidR="00DB0357" w:rsidRPr="008039C9" w:rsidRDefault="00DB0357" w:rsidP="00D21C92">
    <w:pPr>
      <w:pStyle w:val="Header"/>
      <w:rPr>
        <w:sz w:val="18"/>
        <w:szCs w:val="18"/>
      </w:rPr>
    </w:pPr>
  </w:p>
  <w:p w:rsidR="00DB0357" w:rsidRPr="008039C9" w:rsidRDefault="00DB0357" w:rsidP="00D21C92">
    <w:pPr>
      <w:pStyle w:val="Header"/>
      <w:rPr>
        <w:sz w:val="18"/>
        <w:szCs w:val="18"/>
      </w:rPr>
    </w:pPr>
  </w:p>
  <w:p w:rsidR="00DB0357" w:rsidRPr="008039C9" w:rsidRDefault="00DB0357" w:rsidP="003F16E0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DB0357" w:rsidRPr="008039C9" w:rsidRDefault="00DB0357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8039C9">
      <w:rPr>
        <w:sz w:val="18"/>
        <w:szCs w:val="18"/>
      </w:rPr>
      <w:t xml:space="preserve">Centre Name: </w:t>
    </w:r>
    <w:r w:rsidRPr="008039C9">
      <w:rPr>
        <w:sz w:val="18"/>
        <w:szCs w:val="18"/>
      </w:rPr>
      <w:tab/>
      <w:t>Centre Number: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3CF4" w:rsidRPr="008039C9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00E80E70" wp14:editId="617E8952">
              <wp:simplePos x="0" y="0"/>
              <wp:positionH relativeFrom="column">
                <wp:posOffset>-718820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3A78BA" id="Rectangle 21" o:spid="_x0000_s1026" style="position:absolute;margin-left:-56.6pt;margin-top:-35.45pt;width:35.5pt;height:843.4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92BXQ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82816" behindDoc="1" locked="0" layoutInCell="1" allowOverlap="1" wp14:anchorId="4E66F631" wp14:editId="5EFF8E37">
          <wp:simplePos x="0" y="0"/>
          <wp:positionH relativeFrom="column">
            <wp:posOffset>-309245</wp:posOffset>
          </wp:positionH>
          <wp:positionV relativeFrom="paragraph">
            <wp:posOffset>-473075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19" name="Picture 19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6A3CF4" w:rsidRPr="008039C9" w:rsidRDefault="006A3CF4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8039C9">
      <w:rPr>
        <w:sz w:val="18"/>
        <w:szCs w:val="18"/>
      </w:rPr>
      <w:t xml:space="preserve">Centre Name: </w:t>
    </w:r>
    <w:r w:rsidRPr="008039C9">
      <w:rPr>
        <w:sz w:val="18"/>
        <w:szCs w:val="18"/>
      </w:rPr>
      <w:tab/>
      <w:t>Centre Number: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22271"/>
    <w:multiLevelType w:val="hybridMultilevel"/>
    <w:tmpl w:val="96ACCDEA"/>
    <w:lvl w:ilvl="0" w:tplc="3A760BA4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90765"/>
    <w:multiLevelType w:val="hybridMultilevel"/>
    <w:tmpl w:val="C4E2BE1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B10C9"/>
    <w:multiLevelType w:val="hybridMultilevel"/>
    <w:tmpl w:val="57F821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06482"/>
    <w:multiLevelType w:val="hybridMultilevel"/>
    <w:tmpl w:val="A510D58C"/>
    <w:lvl w:ilvl="0" w:tplc="8F32DDDA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1047BA"/>
    <w:multiLevelType w:val="hybridMultilevel"/>
    <w:tmpl w:val="E0525EC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4F78"/>
    <w:multiLevelType w:val="hybridMultilevel"/>
    <w:tmpl w:val="C62E7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E552D"/>
    <w:multiLevelType w:val="hybridMultilevel"/>
    <w:tmpl w:val="B102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401E1"/>
    <w:multiLevelType w:val="hybridMultilevel"/>
    <w:tmpl w:val="08D408E6"/>
    <w:lvl w:ilvl="0" w:tplc="B63EE8C2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349A6"/>
    <w:multiLevelType w:val="hybridMultilevel"/>
    <w:tmpl w:val="E95871B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16907"/>
    <w:multiLevelType w:val="hybridMultilevel"/>
    <w:tmpl w:val="ED3E05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A7E7F"/>
    <w:multiLevelType w:val="hybridMultilevel"/>
    <w:tmpl w:val="585C184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E1B1F"/>
    <w:multiLevelType w:val="hybridMultilevel"/>
    <w:tmpl w:val="65D2C3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106297"/>
    <w:multiLevelType w:val="hybridMultilevel"/>
    <w:tmpl w:val="1CCA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A16BD"/>
    <w:multiLevelType w:val="hybridMultilevel"/>
    <w:tmpl w:val="E522F0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9116D"/>
    <w:multiLevelType w:val="hybridMultilevel"/>
    <w:tmpl w:val="76B6B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583052"/>
    <w:multiLevelType w:val="hybridMultilevel"/>
    <w:tmpl w:val="E674A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2C0468"/>
    <w:multiLevelType w:val="hybridMultilevel"/>
    <w:tmpl w:val="986A9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02710"/>
    <w:multiLevelType w:val="hybridMultilevel"/>
    <w:tmpl w:val="8CA28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42305"/>
    <w:multiLevelType w:val="hybridMultilevel"/>
    <w:tmpl w:val="17BE56A4"/>
    <w:lvl w:ilvl="0" w:tplc="25A212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2"/>
  </w:num>
  <w:num w:numId="5">
    <w:abstractNumId w:val="14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6"/>
  </w:num>
  <w:num w:numId="12">
    <w:abstractNumId w:val="4"/>
  </w:num>
  <w:num w:numId="13">
    <w:abstractNumId w:val="11"/>
  </w:num>
  <w:num w:numId="14">
    <w:abstractNumId w:val="1"/>
  </w:num>
  <w:num w:numId="15">
    <w:abstractNumId w:val="13"/>
  </w:num>
  <w:num w:numId="16">
    <w:abstractNumId w:val="2"/>
  </w:num>
  <w:num w:numId="17">
    <w:abstractNumId w:val="10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36"/>
    <w:rsid w:val="0003469A"/>
    <w:rsid w:val="0003513C"/>
    <w:rsid w:val="00050985"/>
    <w:rsid w:val="00064CD4"/>
    <w:rsid w:val="000805C5"/>
    <w:rsid w:val="00083F03"/>
    <w:rsid w:val="00085224"/>
    <w:rsid w:val="000B3C00"/>
    <w:rsid w:val="000B47EC"/>
    <w:rsid w:val="000C5E28"/>
    <w:rsid w:val="000E6E8F"/>
    <w:rsid w:val="00104B14"/>
    <w:rsid w:val="0011021D"/>
    <w:rsid w:val="00122137"/>
    <w:rsid w:val="001255CD"/>
    <w:rsid w:val="00137806"/>
    <w:rsid w:val="00140737"/>
    <w:rsid w:val="0016654B"/>
    <w:rsid w:val="001A1FBF"/>
    <w:rsid w:val="001B2783"/>
    <w:rsid w:val="001C3787"/>
    <w:rsid w:val="001C5E70"/>
    <w:rsid w:val="001D3C58"/>
    <w:rsid w:val="002022CD"/>
    <w:rsid w:val="00204D4D"/>
    <w:rsid w:val="00212C19"/>
    <w:rsid w:val="002154A2"/>
    <w:rsid w:val="00246D20"/>
    <w:rsid w:val="00250459"/>
    <w:rsid w:val="00263CD1"/>
    <w:rsid w:val="00265900"/>
    <w:rsid w:val="0027005A"/>
    <w:rsid w:val="002804A7"/>
    <w:rsid w:val="00280D19"/>
    <w:rsid w:val="002A16F9"/>
    <w:rsid w:val="002B5830"/>
    <w:rsid w:val="002D5CB2"/>
    <w:rsid w:val="002D6A1F"/>
    <w:rsid w:val="002E1EFF"/>
    <w:rsid w:val="002E63EB"/>
    <w:rsid w:val="002F2E8A"/>
    <w:rsid w:val="003254F8"/>
    <w:rsid w:val="00332731"/>
    <w:rsid w:val="00337B68"/>
    <w:rsid w:val="00340D23"/>
    <w:rsid w:val="00347EE4"/>
    <w:rsid w:val="00351A43"/>
    <w:rsid w:val="00351C83"/>
    <w:rsid w:val="00360AE7"/>
    <w:rsid w:val="003676B4"/>
    <w:rsid w:val="00375071"/>
    <w:rsid w:val="0038058A"/>
    <w:rsid w:val="00380A0F"/>
    <w:rsid w:val="0038360A"/>
    <w:rsid w:val="00384833"/>
    <w:rsid w:val="003B678B"/>
    <w:rsid w:val="003E3765"/>
    <w:rsid w:val="003F16E0"/>
    <w:rsid w:val="00416017"/>
    <w:rsid w:val="00461CD5"/>
    <w:rsid w:val="00463032"/>
    <w:rsid w:val="004711C7"/>
    <w:rsid w:val="0047204B"/>
    <w:rsid w:val="00477F99"/>
    <w:rsid w:val="004A1710"/>
    <w:rsid w:val="004A7438"/>
    <w:rsid w:val="004B536C"/>
    <w:rsid w:val="004C0070"/>
    <w:rsid w:val="004D3C21"/>
    <w:rsid w:val="004E1FA4"/>
    <w:rsid w:val="004E39C4"/>
    <w:rsid w:val="004F411A"/>
    <w:rsid w:val="00502331"/>
    <w:rsid w:val="00513A44"/>
    <w:rsid w:val="0051446F"/>
    <w:rsid w:val="00551083"/>
    <w:rsid w:val="00564804"/>
    <w:rsid w:val="00577410"/>
    <w:rsid w:val="0058629A"/>
    <w:rsid w:val="005960DC"/>
    <w:rsid w:val="005A4617"/>
    <w:rsid w:val="005A60CE"/>
    <w:rsid w:val="005B2ABD"/>
    <w:rsid w:val="005D217E"/>
    <w:rsid w:val="005E6B0E"/>
    <w:rsid w:val="00651168"/>
    <w:rsid w:val="006552B3"/>
    <w:rsid w:val="006676E0"/>
    <w:rsid w:val="006A3CF4"/>
    <w:rsid w:val="006B143C"/>
    <w:rsid w:val="006C1EF5"/>
    <w:rsid w:val="006C6A13"/>
    <w:rsid w:val="006C7398"/>
    <w:rsid w:val="006D1D6F"/>
    <w:rsid w:val="006E5994"/>
    <w:rsid w:val="00713E33"/>
    <w:rsid w:val="007252E0"/>
    <w:rsid w:val="007317E6"/>
    <w:rsid w:val="00750DB8"/>
    <w:rsid w:val="00760CEC"/>
    <w:rsid w:val="00766A1A"/>
    <w:rsid w:val="00775796"/>
    <w:rsid w:val="00794BE4"/>
    <w:rsid w:val="007953E7"/>
    <w:rsid w:val="007B0508"/>
    <w:rsid w:val="007B5519"/>
    <w:rsid w:val="007B7752"/>
    <w:rsid w:val="007C25E5"/>
    <w:rsid w:val="007C514D"/>
    <w:rsid w:val="007C5BDC"/>
    <w:rsid w:val="007C69C0"/>
    <w:rsid w:val="007D2FBA"/>
    <w:rsid w:val="007E6950"/>
    <w:rsid w:val="008039C9"/>
    <w:rsid w:val="0080634B"/>
    <w:rsid w:val="008064FC"/>
    <w:rsid w:val="00831C88"/>
    <w:rsid w:val="008324A5"/>
    <w:rsid w:val="0084029E"/>
    <w:rsid w:val="00850030"/>
    <w:rsid w:val="008611BF"/>
    <w:rsid w:val="00863C0D"/>
    <w:rsid w:val="00872856"/>
    <w:rsid w:val="00887F5C"/>
    <w:rsid w:val="008A1151"/>
    <w:rsid w:val="008C284B"/>
    <w:rsid w:val="008D375F"/>
    <w:rsid w:val="008D7F7D"/>
    <w:rsid w:val="008E6607"/>
    <w:rsid w:val="00906EBD"/>
    <w:rsid w:val="00914464"/>
    <w:rsid w:val="00937FF3"/>
    <w:rsid w:val="009424CF"/>
    <w:rsid w:val="0095139A"/>
    <w:rsid w:val="00955778"/>
    <w:rsid w:val="009575F3"/>
    <w:rsid w:val="00997BCA"/>
    <w:rsid w:val="009A013A"/>
    <w:rsid w:val="009A334A"/>
    <w:rsid w:val="009A5976"/>
    <w:rsid w:val="009B0118"/>
    <w:rsid w:val="009C3F8F"/>
    <w:rsid w:val="009C6D9D"/>
    <w:rsid w:val="009D271C"/>
    <w:rsid w:val="00A0729A"/>
    <w:rsid w:val="00A075A9"/>
    <w:rsid w:val="00A422E6"/>
    <w:rsid w:val="00A773FC"/>
    <w:rsid w:val="00A9403B"/>
    <w:rsid w:val="00AB227F"/>
    <w:rsid w:val="00AB7712"/>
    <w:rsid w:val="00AD249B"/>
    <w:rsid w:val="00AE0F8E"/>
    <w:rsid w:val="00B11A10"/>
    <w:rsid w:val="00B21FFC"/>
    <w:rsid w:val="00B5122F"/>
    <w:rsid w:val="00B60FC9"/>
    <w:rsid w:val="00B90F43"/>
    <w:rsid w:val="00BA2002"/>
    <w:rsid w:val="00BB4990"/>
    <w:rsid w:val="00C00BA7"/>
    <w:rsid w:val="00C12463"/>
    <w:rsid w:val="00C1756C"/>
    <w:rsid w:val="00C17679"/>
    <w:rsid w:val="00C231CB"/>
    <w:rsid w:val="00C50395"/>
    <w:rsid w:val="00C63692"/>
    <w:rsid w:val="00C7276D"/>
    <w:rsid w:val="00C851E2"/>
    <w:rsid w:val="00C85CC3"/>
    <w:rsid w:val="00CA4837"/>
    <w:rsid w:val="00CA78A1"/>
    <w:rsid w:val="00CD3D8F"/>
    <w:rsid w:val="00CE57AE"/>
    <w:rsid w:val="00D04336"/>
    <w:rsid w:val="00D164B7"/>
    <w:rsid w:val="00D21C92"/>
    <w:rsid w:val="00D36F89"/>
    <w:rsid w:val="00D5088E"/>
    <w:rsid w:val="00D802E6"/>
    <w:rsid w:val="00D87003"/>
    <w:rsid w:val="00DB0357"/>
    <w:rsid w:val="00DB565B"/>
    <w:rsid w:val="00DE2A29"/>
    <w:rsid w:val="00DF1EC4"/>
    <w:rsid w:val="00DF2269"/>
    <w:rsid w:val="00E06D91"/>
    <w:rsid w:val="00E16F45"/>
    <w:rsid w:val="00E22FB8"/>
    <w:rsid w:val="00E26AF8"/>
    <w:rsid w:val="00E42A53"/>
    <w:rsid w:val="00E6397E"/>
    <w:rsid w:val="00E90490"/>
    <w:rsid w:val="00E95E22"/>
    <w:rsid w:val="00E97543"/>
    <w:rsid w:val="00EC36B1"/>
    <w:rsid w:val="00EC5234"/>
    <w:rsid w:val="00ED12A1"/>
    <w:rsid w:val="00F04372"/>
    <w:rsid w:val="00F165E9"/>
    <w:rsid w:val="00F32368"/>
    <w:rsid w:val="00F402B7"/>
    <w:rsid w:val="00F447AA"/>
    <w:rsid w:val="00F53ED3"/>
    <w:rsid w:val="00F557EB"/>
    <w:rsid w:val="00F61ACE"/>
    <w:rsid w:val="00F64D7E"/>
    <w:rsid w:val="00FA43C7"/>
    <w:rsid w:val="00FB145F"/>
    <w:rsid w:val="00FB2EB4"/>
    <w:rsid w:val="00FB5618"/>
    <w:rsid w:val="00FD1974"/>
    <w:rsid w:val="00FF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3B6D1BCE"/>
  <w15:docId w15:val="{EF7DA3E9-A1F1-4ABD-89AE-98F28897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607"/>
    <w:pPr>
      <w:spacing w:after="240" w:line="276" w:lineRule="auto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395"/>
    <w:pPr>
      <w:keepNext/>
      <w:keepLines/>
      <w:spacing w:before="240" w:after="0"/>
      <w:outlineLvl w:val="0"/>
    </w:pPr>
    <w:rPr>
      <w:rFonts w:eastAsia="Times New Roman"/>
      <w:b/>
      <w:bCs/>
      <w:color w:val="A4CEDC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21D"/>
    <w:pPr>
      <w:keepNext/>
      <w:keepLines/>
      <w:spacing w:before="200"/>
      <w:outlineLvl w:val="1"/>
    </w:pPr>
    <w:rPr>
      <w:rFonts w:eastAsia="Times New Roman"/>
      <w:b/>
      <w:bCs/>
      <w:color w:val="2E63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765"/>
    <w:pPr>
      <w:keepNext/>
      <w:keepLines/>
      <w:spacing w:before="200" w:after="0" w:line="360" w:lineRule="auto"/>
      <w:outlineLvl w:val="2"/>
    </w:pPr>
    <w:rPr>
      <w:rFonts w:eastAsia="Times New Roman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336"/>
  </w:style>
  <w:style w:type="paragraph" w:styleId="Footer">
    <w:name w:val="footer"/>
    <w:basedOn w:val="Normal"/>
    <w:link w:val="Foot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336"/>
  </w:style>
  <w:style w:type="paragraph" w:styleId="BalloonText">
    <w:name w:val="Balloon Text"/>
    <w:basedOn w:val="Normal"/>
    <w:link w:val="BalloonTextChar"/>
    <w:uiPriority w:val="99"/>
    <w:semiHidden/>
    <w:unhideWhenUsed/>
    <w:rsid w:val="00D0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4336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uiPriority w:val="99"/>
    <w:rsid w:val="00D04336"/>
    <w:pPr>
      <w:suppressAutoHyphens/>
      <w:autoSpaceDE w:val="0"/>
      <w:autoSpaceDN w:val="0"/>
      <w:adjustRightInd w:val="0"/>
      <w:spacing w:after="198" w:line="288" w:lineRule="auto"/>
      <w:textAlignment w:val="center"/>
    </w:pPr>
    <w:rPr>
      <w:rFonts w:ascii="Myriad Pro" w:hAnsi="Myriad Pro" w:cs="Myriad Pro"/>
      <w:color w:val="000000"/>
      <w:sz w:val="20"/>
      <w:szCs w:val="20"/>
    </w:rPr>
  </w:style>
  <w:style w:type="character" w:customStyle="1" w:styleId="hyperlinks">
    <w:name w:val="hyperlinks"/>
    <w:uiPriority w:val="99"/>
    <w:rsid w:val="00D04336"/>
  </w:style>
  <w:style w:type="character" w:customStyle="1" w:styleId="Heading1Char">
    <w:name w:val="Heading 1 Char"/>
    <w:link w:val="Heading1"/>
    <w:uiPriority w:val="9"/>
    <w:rsid w:val="00C50395"/>
    <w:rPr>
      <w:rFonts w:ascii="Arial" w:eastAsia="Times New Roman" w:hAnsi="Arial"/>
      <w:b/>
      <w:bCs/>
      <w:color w:val="A4CEDC"/>
      <w:sz w:val="40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11021D"/>
    <w:rPr>
      <w:rFonts w:ascii="Arial" w:eastAsia="Times New Roman" w:hAnsi="Arial"/>
      <w:b/>
      <w:bCs/>
      <w:color w:val="2E6376"/>
      <w:sz w:val="28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D21C92"/>
    <w:pPr>
      <w:ind w:left="720"/>
      <w:contextualSpacing/>
    </w:pPr>
  </w:style>
  <w:style w:type="paragraph" w:styleId="NoSpacing">
    <w:name w:val="No Spacing"/>
    <w:aliases w:val="Body bullets"/>
    <w:basedOn w:val="ListParagraph"/>
    <w:uiPriority w:val="1"/>
    <w:qFormat/>
    <w:rsid w:val="008324A5"/>
    <w:pPr>
      <w:numPr>
        <w:numId w:val="2"/>
      </w:numPr>
      <w:spacing w:line="360" w:lineRule="auto"/>
      <w:ind w:left="714" w:hanging="357"/>
    </w:pPr>
  </w:style>
  <w:style w:type="table" w:styleId="TableGrid">
    <w:name w:val="Table Grid"/>
    <w:basedOn w:val="TableNormal"/>
    <w:uiPriority w:val="59"/>
    <w:rsid w:val="008324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3E3765"/>
    <w:rPr>
      <w:rFonts w:ascii="Arial" w:eastAsia="Times New Roman" w:hAnsi="Arial"/>
      <w:b/>
      <w:bCs/>
      <w:sz w:val="24"/>
      <w:szCs w:val="22"/>
      <w:lang w:eastAsia="en-US"/>
    </w:rPr>
  </w:style>
  <w:style w:type="character" w:styleId="Hyperlink">
    <w:name w:val="Hyperlink"/>
    <w:uiPriority w:val="99"/>
    <w:unhideWhenUsed/>
    <w:rsid w:val="008E6607"/>
    <w:rPr>
      <w:color w:val="0000FF"/>
      <w:u w:val="single"/>
    </w:rPr>
  </w:style>
  <w:style w:type="paragraph" w:customStyle="1" w:styleId="smallprint">
    <w:name w:val="small print"/>
    <w:basedOn w:val="Normal"/>
    <w:link w:val="smallprintChar"/>
    <w:qFormat/>
    <w:rsid w:val="00F447AA"/>
    <w:pPr>
      <w:spacing w:after="0" w:line="360" w:lineRule="auto"/>
    </w:pPr>
    <w:rPr>
      <w:rFonts w:eastAsia="Times New Roman" w:cs="Arial"/>
      <w:iCs/>
      <w:color w:val="000000"/>
      <w:sz w:val="12"/>
      <w:szCs w:val="12"/>
      <w:lang w:eastAsia="en-GB"/>
    </w:rPr>
  </w:style>
  <w:style w:type="character" w:customStyle="1" w:styleId="smallprintChar">
    <w:name w:val="small print Char"/>
    <w:link w:val="smallprint"/>
    <w:rsid w:val="00F447AA"/>
    <w:rPr>
      <w:rFonts w:ascii="Arial" w:eastAsia="Times New Roman" w:hAnsi="Arial" w:cs="Arial"/>
      <w:iCs/>
      <w:color w:val="000000"/>
      <w:sz w:val="12"/>
      <w:szCs w:val="12"/>
    </w:rPr>
  </w:style>
  <w:style w:type="character" w:styleId="PlaceholderText">
    <w:name w:val="Placeholder Text"/>
    <w:basedOn w:val="DefaultParagraphFont"/>
    <w:uiPriority w:val="99"/>
    <w:semiHidden/>
    <w:rsid w:val="00B60FC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60FC9"/>
    <w:pPr>
      <w:spacing w:before="48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60F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0F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0FC9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46D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D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D2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D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D20"/>
    <w:rPr>
      <w:rFonts w:ascii="Arial" w:hAnsi="Arial"/>
      <w:b/>
      <w:bCs/>
      <w:lang w:eastAsia="en-US"/>
    </w:rPr>
  </w:style>
  <w:style w:type="character" w:styleId="PageNumber">
    <w:name w:val="page number"/>
    <w:basedOn w:val="DefaultParagraphFont"/>
    <w:uiPriority w:val="99"/>
    <w:unhideWhenUsed/>
    <w:rsid w:val="009575F3"/>
  </w:style>
  <w:style w:type="paragraph" w:customStyle="1" w:styleId="Instructions">
    <w:name w:val="Instructions"/>
    <w:basedOn w:val="Normal"/>
    <w:qFormat/>
    <w:rsid w:val="000E6E8F"/>
    <w:rPr>
      <w:b/>
    </w:rPr>
  </w:style>
  <w:style w:type="table" w:customStyle="1" w:styleId="GridTable4-Accent51">
    <w:name w:val="Grid Table 4 - Accent 51"/>
    <w:basedOn w:val="TableNormal"/>
    <w:uiPriority w:val="49"/>
    <w:rsid w:val="009575F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47EE4"/>
    <w:rPr>
      <w:color w:val="800080" w:themeColor="followedHyperlink"/>
      <w:u w:val="single"/>
    </w:rPr>
  </w:style>
  <w:style w:type="paragraph" w:customStyle="1" w:styleId="Subheading1">
    <w:name w:val="Subheading 1"/>
    <w:basedOn w:val="Heading1"/>
    <w:qFormat/>
    <w:rsid w:val="00F557EB"/>
    <w:pPr>
      <w:shd w:val="clear" w:color="auto" w:fill="A4CEDC"/>
      <w:spacing w:after="120"/>
    </w:pPr>
    <w:rPr>
      <w:color w:val="FFFFFF" w:themeColor="background1"/>
    </w:rPr>
  </w:style>
  <w:style w:type="paragraph" w:customStyle="1" w:styleId="Subheading2">
    <w:name w:val="Subheading 2"/>
    <w:basedOn w:val="Heading2"/>
    <w:qFormat/>
    <w:rsid w:val="00F557EB"/>
    <w:pPr>
      <w:shd w:val="clear" w:color="auto" w:fill="2E6376"/>
    </w:pPr>
    <w:rPr>
      <w:color w:val="FFFFFF" w:themeColor="background1"/>
    </w:rPr>
  </w:style>
  <w:style w:type="paragraph" w:customStyle="1" w:styleId="Subtitle">
    <w:name w:val="Sub title"/>
    <w:basedOn w:val="Subheading2"/>
    <w:qFormat/>
    <w:rsid w:val="006A3CF4"/>
    <w:pPr>
      <w:shd w:val="clear" w:color="auto" w:fill="auto"/>
    </w:pPr>
    <w:rPr>
      <w:rFonts w:eastAsiaTheme="majorEastAsia"/>
      <w:color w:val="2E6376"/>
    </w:rPr>
  </w:style>
  <w:style w:type="paragraph" w:customStyle="1" w:styleId="Tabletext">
    <w:name w:val="Table text"/>
    <w:basedOn w:val="Normal"/>
    <w:qFormat/>
    <w:rsid w:val="008039C9"/>
    <w:pPr>
      <w:suppressAutoHyphens/>
      <w:spacing w:after="120" w:line="240" w:lineRule="auto"/>
    </w:pPr>
    <w:rPr>
      <w:rFonts w:eastAsiaTheme="minorHAnsi" w:cstheme="minorBidi"/>
    </w:rPr>
  </w:style>
  <w:style w:type="paragraph" w:customStyle="1" w:styleId="Instructions2">
    <w:name w:val="Instructions 2"/>
    <w:basedOn w:val="Instructions"/>
    <w:qFormat/>
    <w:rsid w:val="006A3CF4"/>
    <w:rPr>
      <w:color w:val="2E6376"/>
    </w:rPr>
  </w:style>
  <w:style w:type="paragraph" w:styleId="Revision">
    <w:name w:val="Revision"/>
    <w:hidden/>
    <w:uiPriority w:val="99"/>
    <w:semiHidden/>
    <w:rsid w:val="006A3CF4"/>
    <w:rPr>
      <w:rFonts w:ascii="Arial" w:hAnsi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python-course.eu/python_tkinter.php" TargetMode="External"/><Relationship Id="rId55" Type="http://schemas.openxmlformats.org/officeDocument/2006/relationships/hyperlink" Target="https://docs.python.org/3/library/base64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54" Type="http://schemas.openxmlformats.org/officeDocument/2006/relationships/hyperlink" Target="https://docs.python.org/3/library/time.html" TargetMode="External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5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docs.python.org/3/library/random.html" TargetMode="External"/><Relationship Id="rId58" Type="http://schemas.openxmlformats.org/officeDocument/2006/relationships/hyperlink" Target="https://www.geeksforgeeks.org/random-seed-i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oter" Target="footer4.xml"/><Relationship Id="rId57" Type="http://schemas.openxmlformats.org/officeDocument/2006/relationships/hyperlink" Target="https://docs.python.org/3/library/pickle.html" TargetMode="External"/><Relationship Id="rId61" Type="http://schemas.openxmlformats.org/officeDocument/2006/relationships/header" Target="header7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4" Type="http://schemas.openxmlformats.org/officeDocument/2006/relationships/image" Target="media/image31.png"/><Relationship Id="rId52" Type="http://schemas.openxmlformats.org/officeDocument/2006/relationships/hyperlink" Target="https://docs.python.org/3/library/os.html" TargetMode="External"/><Relationship Id="rId60" Type="http://schemas.openxmlformats.org/officeDocument/2006/relationships/hyperlink" Target="https://www.last.f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header" Target="header6.xml"/><Relationship Id="rId56" Type="http://schemas.openxmlformats.org/officeDocument/2006/relationships/hyperlink" Target="https://docs.python.org/2/library/winsound.html" TargetMode="Externa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docs.python.org/3/library/tk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38" Type="http://schemas.openxmlformats.org/officeDocument/2006/relationships/footer" Target="footer3.xml"/><Relationship Id="rId46" Type="http://schemas.openxmlformats.org/officeDocument/2006/relationships/image" Target="media/image33.png"/><Relationship Id="rId59" Type="http://schemas.openxmlformats.org/officeDocument/2006/relationships/hyperlink" Target="https://freemidi.org/download3-21071-sweden-minecraf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588D33-F98E-42A7-B431-2657193B8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BDA84AF6.dotm</Template>
  <TotalTime>0</TotalTime>
  <Pages>24</Pages>
  <Words>1080</Words>
  <Characters>6158</Characters>
  <Application>Microsoft Office Word</Application>
  <DocSecurity>4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J276 - Programming Project Template</vt:lpstr>
    </vt:vector>
  </TitlesOfParts>
  <Company>Cambridge Assessment</Company>
  <LinksUpToDate>false</LinksUpToDate>
  <CharactersWithSpaces>7224</CharactersWithSpaces>
  <SharedDoc>false</SharedDoc>
  <HLinks>
    <vt:vector size="24" baseType="variant">
      <vt:variant>
        <vt:i4>4325393</vt:i4>
      </vt:variant>
      <vt:variant>
        <vt:i4>9</vt:i4>
      </vt:variant>
      <vt:variant>
        <vt:i4>0</vt:i4>
      </vt:variant>
      <vt:variant>
        <vt:i4>5</vt:i4>
      </vt:variant>
      <vt:variant>
        <vt:lpwstr>http://www.ocr.org.uk/expression-of-interest</vt:lpwstr>
      </vt:variant>
      <vt:variant>
        <vt:lpwstr/>
      </vt:variant>
      <vt:variant>
        <vt:i4>6553607</vt:i4>
      </vt:variant>
      <vt:variant>
        <vt:i4>6</vt:i4>
      </vt:variant>
      <vt:variant>
        <vt:i4>0</vt:i4>
      </vt:variant>
      <vt:variant>
        <vt:i4>5</vt:i4>
      </vt:variant>
      <vt:variant>
        <vt:lpwstr>mailto:resources.feedback@ocr.org.uk?subject=I%20disliked%20the%20GCSE%20(9-1)%20Computer%20Science%20Stretch%20and%20Challenge%20Peer%20Resource%20Exemplar</vt:lpwstr>
      </vt:variant>
      <vt:variant>
        <vt:lpwstr/>
      </vt:variant>
      <vt:variant>
        <vt:i4>7471133</vt:i4>
      </vt:variant>
      <vt:variant>
        <vt:i4>3</vt:i4>
      </vt:variant>
      <vt:variant>
        <vt:i4>0</vt:i4>
      </vt:variant>
      <vt:variant>
        <vt:i4>5</vt:i4>
      </vt:variant>
      <vt:variant>
        <vt:lpwstr>mailto:resources.feedback@ocr.org.uk?subject=I%20liked%20the%20GCSE%20(9-1)%20Computer%20Science%20Stretch%20and%20Challenge%20Peer%20Resource%20Exemplar</vt:lpwstr>
      </vt:variant>
      <vt:variant>
        <vt:lpwstr/>
      </vt:variant>
      <vt:variant>
        <vt:i4>4063250</vt:i4>
      </vt:variant>
      <vt:variant>
        <vt:i4>0</vt:i4>
      </vt:variant>
      <vt:variant>
        <vt:i4>0</vt:i4>
      </vt:variant>
      <vt:variant>
        <vt:i4>5</vt:i4>
      </vt:variant>
      <vt:variant>
        <vt:lpwstr>mailto:resources.feedback@ocr.org.uk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J276 - Programming Project Template</dc:title>
  <dc:creator>OCR</dc:creator>
  <cp:keywords>Computer Science; Programming; Project; template; J276;</cp:keywords>
  <cp:lastModifiedBy>Harry Green</cp:lastModifiedBy>
  <cp:revision>2</cp:revision>
  <cp:lastPrinted>2016-01-08T13:25:00Z</cp:lastPrinted>
  <dcterms:created xsi:type="dcterms:W3CDTF">2019-12-03T09:01:00Z</dcterms:created>
  <dcterms:modified xsi:type="dcterms:W3CDTF">2019-12-03T09:01:00Z</dcterms:modified>
</cp:coreProperties>
</file>